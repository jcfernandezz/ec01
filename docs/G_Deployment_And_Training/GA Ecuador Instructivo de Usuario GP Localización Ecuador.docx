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100AF" w14:textId="77777777" w:rsidR="000E6724" w:rsidRDefault="000E6724" w:rsidP="000E6724">
      <w:pPr>
        <w:tabs>
          <w:tab w:val="left" w:pos="5670"/>
        </w:tabs>
        <w:jc w:val="center"/>
        <w:rPr>
          <w:b/>
          <w:lang w:val="es-ES_tradnl"/>
        </w:rPr>
      </w:pPr>
    </w:p>
    <w:p w14:paraId="4D541DAE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2F036977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30F1B81F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44315873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341B0FCA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0D399453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4FBE2C1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E370590" w14:textId="77777777" w:rsidR="000E6724" w:rsidRDefault="008971BC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  <w:r>
        <w:rPr>
          <w:noProof/>
          <w:lang w:val="es-BO" w:eastAsia="es-BO"/>
        </w:rPr>
        <w:drawing>
          <wp:anchor distT="0" distB="0" distL="114300" distR="114300" simplePos="0" relativeHeight="251620352" behindDoc="0" locked="0" layoutInCell="1" allowOverlap="1" wp14:anchorId="5483469D" wp14:editId="4B38E940">
            <wp:simplePos x="0" y="0"/>
            <wp:positionH relativeFrom="column">
              <wp:align>left</wp:align>
            </wp:positionH>
            <wp:positionV relativeFrom="paragraph">
              <wp:posOffset>-1411605</wp:posOffset>
            </wp:positionV>
            <wp:extent cx="1838325" cy="1543050"/>
            <wp:effectExtent l="0" t="0" r="9525" b="0"/>
            <wp:wrapNone/>
            <wp:docPr id="171" name="Imagen 14" descr="SureStepLogo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SureStepLogoPlacehol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D6478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0B640C84" w14:textId="77777777" w:rsidR="000E6724" w:rsidRPr="00B622EF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1840CAEB" w14:textId="77777777" w:rsidR="000E6724" w:rsidRDefault="000E6724" w:rsidP="000E6724">
      <w:pPr>
        <w:pStyle w:val="Title"/>
        <w:widowControl/>
        <w:jc w:val="both"/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</w:pPr>
      <w:r w:rsidRPr="000E6724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t>DYNAMICS GP</w:t>
      </w:r>
    </w:p>
    <w:p w14:paraId="08B55E3C" w14:textId="507B75E5" w:rsidR="00273967" w:rsidRPr="00377D2B" w:rsidRDefault="00AE755D" w:rsidP="00D473BC">
      <w:pPr>
        <w:pStyle w:val="Title"/>
        <w:widowControl/>
        <w:tabs>
          <w:tab w:val="left" w:pos="5925"/>
        </w:tabs>
        <w:jc w:val="both"/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</w:pPr>
      <w:r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>Instructivo</w:t>
      </w:r>
      <w:r w:rsidR="00273967"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 xml:space="preserve"> de Usuario</w:t>
      </w:r>
      <w:r w:rsidR="00D473BC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ab/>
      </w:r>
    </w:p>
    <w:p w14:paraId="30ECD480" w14:textId="2D7D33D2" w:rsidR="000E6724" w:rsidRPr="00377D2B" w:rsidRDefault="000E6724" w:rsidP="000E6724">
      <w:pPr>
        <w:pStyle w:val="Title"/>
        <w:widowControl/>
        <w:jc w:val="both"/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</w:pP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fldChar w:fldCharType="begin"/>
      </w: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instrText xml:space="preserve"> TITLE </w:instrText>
      </w: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fldChar w:fldCharType="separate"/>
      </w:r>
      <w:r w:rsidR="00AE755D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>Localización Ecuador</w:t>
      </w: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fldChar w:fldCharType="end"/>
      </w:r>
    </w:p>
    <w:p w14:paraId="08A10EE4" w14:textId="77777777" w:rsidR="000E6724" w:rsidRDefault="000E6724" w:rsidP="000E6724">
      <w:pPr>
        <w:rPr>
          <w:rFonts w:cs="Arial"/>
          <w:sz w:val="28"/>
          <w:szCs w:val="28"/>
          <w:lang w:val="es-ES"/>
        </w:rPr>
      </w:pPr>
    </w:p>
    <w:p w14:paraId="25C4F2E2" w14:textId="77777777" w:rsidR="000E6724" w:rsidRPr="009132A2" w:rsidRDefault="000E6724" w:rsidP="000E6724">
      <w:pPr>
        <w:rPr>
          <w:rFonts w:cs="Arial"/>
          <w:sz w:val="28"/>
          <w:szCs w:val="28"/>
          <w:lang w:val="es-ES"/>
        </w:rPr>
      </w:pPr>
    </w:p>
    <w:p w14:paraId="0FA68878" w14:textId="77777777" w:rsidR="000E6724" w:rsidRPr="000E6724" w:rsidRDefault="000E6724" w:rsidP="000E6724">
      <w:pPr>
        <w:widowControl/>
        <w:spacing w:before="120" w:line="240" w:lineRule="auto"/>
        <w:rPr>
          <w:rFonts w:cs="Arial"/>
          <w:szCs w:val="24"/>
          <w:lang w:val="es-ES_tradnl"/>
        </w:rPr>
      </w:pPr>
      <w:r w:rsidRPr="000E6724">
        <w:rPr>
          <w:rFonts w:cs="Arial"/>
          <w:szCs w:val="24"/>
          <w:lang w:val="es-ES_tradnl"/>
        </w:rPr>
        <w:t>Preparado para</w:t>
      </w:r>
    </w:p>
    <w:p w14:paraId="02CE1833" w14:textId="027039F6" w:rsidR="000E6724" w:rsidRPr="00F22134" w:rsidRDefault="000E6724" w:rsidP="000E6724">
      <w:pPr>
        <w:rPr>
          <w:rFonts w:ascii="Calibri" w:eastAsia="SimSun" w:hAnsi="Calibri" w:cs="Arial"/>
          <w:b/>
          <w:sz w:val="28"/>
          <w:szCs w:val="28"/>
          <w:lang w:val="es-ES"/>
        </w:rPr>
      </w:pP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begin"/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instrText xml:space="preserve"> DOCPROPERTY  Company  \* MERGEFORMAT </w:instrTex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separate"/>
      </w:r>
      <w:r w:rsidR="00AE755D">
        <w:rPr>
          <w:rFonts w:ascii="Calibri" w:eastAsia="SimSun" w:hAnsi="Calibri" w:cs="Arial"/>
          <w:b/>
          <w:sz w:val="28"/>
          <w:szCs w:val="28"/>
          <w:lang w:val="es-ES"/>
        </w:rPr>
        <w:t xml:space="preserve">G. </w:t>
      </w:r>
      <w:proofErr w:type="spellStart"/>
      <w:r w:rsidR="00AE755D">
        <w:rPr>
          <w:rFonts w:ascii="Calibri" w:eastAsia="SimSun" w:hAnsi="Calibri" w:cs="Arial"/>
          <w:b/>
          <w:sz w:val="28"/>
          <w:szCs w:val="28"/>
          <w:lang w:val="es-ES"/>
        </w:rPr>
        <w:t>Adventures</w:t>
      </w:r>
      <w:proofErr w:type="spellEnd"/>
      <w:r w:rsidR="00AE755D">
        <w:rPr>
          <w:rFonts w:ascii="Calibri" w:eastAsia="SimSun" w:hAnsi="Calibri" w:cs="Arial"/>
          <w:b/>
          <w:sz w:val="28"/>
          <w:szCs w:val="28"/>
          <w:lang w:val="es-ES"/>
        </w:rPr>
        <w:t xml:space="preserve"> Ecuador</w: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end"/>
      </w:r>
    </w:p>
    <w:p w14:paraId="3782FD46" w14:textId="77777777" w:rsidR="000E6724" w:rsidRPr="00315F41" w:rsidRDefault="000E6724" w:rsidP="000E6724">
      <w:pPr>
        <w:rPr>
          <w:rFonts w:cs="Arial"/>
          <w:b/>
          <w:lang w:val="es-ES"/>
        </w:rPr>
      </w:pPr>
    </w:p>
    <w:p w14:paraId="373B285F" w14:textId="77777777" w:rsidR="000E6724" w:rsidRPr="009351D2" w:rsidRDefault="000E6724" w:rsidP="000E6724">
      <w:pPr>
        <w:tabs>
          <w:tab w:val="left" w:pos="1800"/>
        </w:tabs>
        <w:rPr>
          <w:rFonts w:cs="Arial"/>
          <w:b/>
          <w:lang w:val="es-AR"/>
        </w:rPr>
      </w:pPr>
    </w:p>
    <w:p w14:paraId="738888FE" w14:textId="77777777" w:rsidR="000E6724" w:rsidRPr="000E6724" w:rsidRDefault="000E6724" w:rsidP="000E6724">
      <w:pPr>
        <w:widowControl/>
        <w:spacing w:before="120" w:line="240" w:lineRule="auto"/>
        <w:rPr>
          <w:rFonts w:cs="Arial"/>
          <w:szCs w:val="24"/>
          <w:lang w:val="es-ES_tradnl"/>
        </w:rPr>
      </w:pPr>
      <w:r w:rsidRPr="000E6724">
        <w:rPr>
          <w:rFonts w:cs="Arial"/>
          <w:szCs w:val="24"/>
          <w:lang w:val="es-ES_tradnl"/>
        </w:rPr>
        <w:t>Proyecto</w:t>
      </w:r>
    </w:p>
    <w:p w14:paraId="57FC7939" w14:textId="312004C0" w:rsidR="000E6724" w:rsidRPr="00F22134" w:rsidRDefault="000E6724" w:rsidP="000E6724">
      <w:pPr>
        <w:rPr>
          <w:rFonts w:ascii="Calibri" w:eastAsia="SimSun" w:hAnsi="Calibri" w:cs="Arial"/>
          <w:b/>
          <w:sz w:val="28"/>
          <w:szCs w:val="28"/>
          <w:lang w:val="es-ES"/>
        </w:rPr>
      </w:pP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begin"/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instrText xml:space="preserve"> DOCPROPERTY  Subject  \* MERGEFORMAT </w:instrTex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separate"/>
      </w:r>
      <w:r w:rsidR="00AE755D">
        <w:rPr>
          <w:rFonts w:ascii="Calibri" w:eastAsia="SimSun" w:hAnsi="Calibri" w:cs="Arial"/>
          <w:b/>
          <w:sz w:val="28"/>
          <w:szCs w:val="28"/>
          <w:lang w:val="es-ES"/>
        </w:rPr>
        <w:t>GP</w: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end"/>
      </w:r>
    </w:p>
    <w:p w14:paraId="0BC370C7" w14:textId="77777777" w:rsidR="000E6724" w:rsidRDefault="000E6724" w:rsidP="000E6724">
      <w:pPr>
        <w:tabs>
          <w:tab w:val="left" w:pos="1800"/>
        </w:tabs>
        <w:rPr>
          <w:rFonts w:cs="Arial"/>
          <w:b/>
          <w:lang w:val="es-AR"/>
        </w:rPr>
      </w:pPr>
    </w:p>
    <w:p w14:paraId="63CA3970" w14:textId="77777777" w:rsidR="000E6724" w:rsidRPr="009351D2" w:rsidRDefault="000E6724" w:rsidP="000E6724">
      <w:pPr>
        <w:tabs>
          <w:tab w:val="left" w:pos="1800"/>
        </w:tabs>
        <w:rPr>
          <w:rFonts w:cs="Arial"/>
          <w:b/>
          <w:lang w:val="es-AR"/>
        </w:rPr>
      </w:pPr>
    </w:p>
    <w:p w14:paraId="600A71E6" w14:textId="77777777" w:rsidR="000E6724" w:rsidRPr="000E6724" w:rsidRDefault="000E6724" w:rsidP="000E6724">
      <w:pPr>
        <w:widowControl/>
        <w:spacing w:before="120" w:line="240" w:lineRule="auto"/>
        <w:rPr>
          <w:rFonts w:cs="Arial"/>
          <w:szCs w:val="24"/>
          <w:lang w:val="es-ES_tradnl"/>
        </w:rPr>
      </w:pPr>
      <w:r w:rsidRPr="000E6724">
        <w:rPr>
          <w:rFonts w:cs="Arial"/>
          <w:szCs w:val="24"/>
          <w:lang w:val="es-ES_tradnl"/>
        </w:rPr>
        <w:t xml:space="preserve">Realizado por </w:t>
      </w:r>
    </w:p>
    <w:p w14:paraId="721C8A61" w14:textId="77777777" w:rsidR="000E6724" w:rsidRPr="007C2637" w:rsidRDefault="000E6724" w:rsidP="000E6724">
      <w:pPr>
        <w:rPr>
          <w:rFonts w:ascii="Calibri" w:eastAsia="SimSun" w:hAnsi="Calibri" w:cs="Arial"/>
          <w:b/>
          <w:sz w:val="28"/>
          <w:szCs w:val="28"/>
          <w:lang w:val="es-BO"/>
        </w:rPr>
      </w:pPr>
      <w:proofErr w:type="spellStart"/>
      <w:r w:rsidRPr="007C2637">
        <w:rPr>
          <w:rFonts w:ascii="Calibri" w:eastAsia="SimSun" w:hAnsi="Calibri" w:cs="Arial"/>
          <w:b/>
          <w:sz w:val="28"/>
          <w:szCs w:val="28"/>
          <w:lang w:val="es-BO"/>
        </w:rPr>
        <w:t>TiiSelam</w:t>
      </w:r>
      <w:proofErr w:type="spellEnd"/>
    </w:p>
    <w:p w14:paraId="4BF5B09C" w14:textId="77777777" w:rsidR="000E6724" w:rsidRDefault="000E6724" w:rsidP="000E6724">
      <w:pPr>
        <w:rPr>
          <w:rFonts w:ascii="Calibri" w:hAnsi="Calibri"/>
          <w:lang w:val="es-ES_tradnl"/>
        </w:rPr>
      </w:pPr>
    </w:p>
    <w:p w14:paraId="2B8536CD" w14:textId="77777777" w:rsidR="000E6724" w:rsidRPr="009351D2" w:rsidRDefault="000E6724" w:rsidP="000E6724">
      <w:pPr>
        <w:rPr>
          <w:rFonts w:ascii="Calibri" w:hAnsi="Calibri"/>
          <w:lang w:val="es-ES_tradnl"/>
        </w:rPr>
        <w:sectPr w:rsidR="000E6724" w:rsidRPr="009351D2" w:rsidSect="00335170">
          <w:headerReference w:type="default" r:id="rId9"/>
          <w:footerReference w:type="default" r:id="rId10"/>
          <w:headerReference w:type="first" r:id="rId11"/>
          <w:footerReference w:type="first" r:id="rId12"/>
          <w:pgSz w:w="12242" w:h="15842" w:code="1"/>
          <w:pgMar w:top="431" w:right="720" w:bottom="720" w:left="720" w:header="420" w:footer="567" w:gutter="0"/>
          <w:cols w:space="708"/>
          <w:titlePg/>
          <w:docGrid w:linePitch="360"/>
        </w:sectPr>
      </w:pPr>
    </w:p>
    <w:p w14:paraId="24FFEDE3" w14:textId="177D7FD2" w:rsidR="00AE755D" w:rsidRDefault="00AE755D" w:rsidP="000E6724">
      <w:pPr>
        <w:widowControl/>
        <w:spacing w:before="120" w:line="240" w:lineRule="auto"/>
        <w:rPr>
          <w:b/>
          <w:sz w:val="24"/>
          <w:szCs w:val="24"/>
          <w:lang w:val="es-ES"/>
        </w:rPr>
      </w:pPr>
      <w:bookmarkStart w:id="0" w:name="_Toc248314738"/>
      <w:bookmarkStart w:id="1" w:name="_Toc248315029"/>
      <w:r>
        <w:rPr>
          <w:b/>
          <w:sz w:val="24"/>
          <w:szCs w:val="24"/>
          <w:lang w:val="es-ES"/>
        </w:rPr>
        <w:lastRenderedPageBreak/>
        <w:t>Objetivo</w:t>
      </w:r>
    </w:p>
    <w:p w14:paraId="449D4E8A" w14:textId="56ECC243" w:rsidR="00AE755D" w:rsidRDefault="00AE755D" w:rsidP="000E6724">
      <w:pPr>
        <w:widowControl/>
        <w:spacing w:before="120" w:line="240" w:lineRule="auto"/>
        <w:rPr>
          <w:rFonts w:ascii="Calibri" w:hAnsi="Calibri"/>
          <w:bCs/>
          <w:color w:val="000000"/>
          <w:sz w:val="24"/>
          <w:lang w:val="es-ES"/>
        </w:rPr>
      </w:pPr>
      <w:r>
        <w:rPr>
          <w:rFonts w:ascii="Calibri" w:hAnsi="Calibri"/>
          <w:bCs/>
          <w:color w:val="000000"/>
          <w:sz w:val="24"/>
          <w:lang w:val="es-ES"/>
        </w:rPr>
        <w:t xml:space="preserve">Procedimientos para ingresar datos de la localización </w:t>
      </w:r>
      <w:proofErr w:type="gramStart"/>
      <w:r>
        <w:rPr>
          <w:rFonts w:ascii="Calibri" w:hAnsi="Calibri"/>
          <w:bCs/>
          <w:color w:val="000000"/>
          <w:sz w:val="24"/>
          <w:lang w:val="es-ES"/>
        </w:rPr>
        <w:t>Ecuatoriana</w:t>
      </w:r>
      <w:proofErr w:type="gramEnd"/>
    </w:p>
    <w:p w14:paraId="53E5621D" w14:textId="77777777" w:rsidR="00AE755D" w:rsidRDefault="00AE755D" w:rsidP="000E6724">
      <w:pPr>
        <w:widowControl/>
        <w:spacing w:before="120" w:line="240" w:lineRule="auto"/>
        <w:rPr>
          <w:b/>
          <w:sz w:val="24"/>
          <w:szCs w:val="24"/>
          <w:lang w:val="es-ES"/>
        </w:rPr>
      </w:pPr>
    </w:p>
    <w:p w14:paraId="2006D7A3" w14:textId="4D2524C1" w:rsidR="000E6724" w:rsidRPr="000E6724" w:rsidRDefault="000E6724" w:rsidP="000E6724">
      <w:pPr>
        <w:widowControl/>
        <w:spacing w:before="120" w:line="240" w:lineRule="auto"/>
        <w:rPr>
          <w:b/>
          <w:sz w:val="24"/>
          <w:szCs w:val="24"/>
          <w:lang w:val="es-ES"/>
        </w:rPr>
      </w:pPr>
      <w:r w:rsidRPr="000E6724">
        <w:rPr>
          <w:b/>
          <w:sz w:val="24"/>
          <w:szCs w:val="24"/>
          <w:lang w:val="es-ES"/>
        </w:rPr>
        <w:t>Registro de cambios</w:t>
      </w:r>
      <w:bookmarkEnd w:id="0"/>
      <w:bookmarkEnd w:id="1"/>
    </w:p>
    <w:tbl>
      <w:tblPr>
        <w:tblW w:w="0" w:type="auto"/>
        <w:tblInd w:w="57" w:type="dxa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11"/>
        <w:gridCol w:w="1626"/>
        <w:gridCol w:w="969"/>
        <w:gridCol w:w="5597"/>
      </w:tblGrid>
      <w:tr w:rsidR="000E6724" w14:paraId="64F32604" w14:textId="77777777" w:rsidTr="0052698E">
        <w:tc>
          <w:tcPr>
            <w:tcW w:w="1111" w:type="dxa"/>
            <w:shd w:val="clear" w:color="auto" w:fill="D9D9D9"/>
          </w:tcPr>
          <w:p w14:paraId="418B53D1" w14:textId="77777777" w:rsidR="000E6724" w:rsidRDefault="000E6724" w:rsidP="009C75BA">
            <w:pPr>
              <w:pStyle w:val="TableNormal1"/>
              <w:spacing w:line="240" w:lineRule="auto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  <w:tc>
          <w:tcPr>
            <w:tcW w:w="1626" w:type="dxa"/>
            <w:shd w:val="clear" w:color="auto" w:fill="D9D9D9"/>
          </w:tcPr>
          <w:p w14:paraId="191B5D55" w14:textId="77777777" w:rsidR="000E6724" w:rsidRDefault="000E6724" w:rsidP="009C75BA">
            <w:pPr>
              <w:pStyle w:val="TableNormal1"/>
              <w:spacing w:line="240" w:lineRule="auto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Autor</w:t>
            </w:r>
          </w:p>
        </w:tc>
        <w:tc>
          <w:tcPr>
            <w:tcW w:w="969" w:type="dxa"/>
            <w:shd w:val="clear" w:color="auto" w:fill="D9D9D9"/>
          </w:tcPr>
          <w:p w14:paraId="49D848A4" w14:textId="77777777" w:rsidR="000E6724" w:rsidRDefault="000E6724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Versión</w:t>
            </w:r>
          </w:p>
        </w:tc>
        <w:tc>
          <w:tcPr>
            <w:tcW w:w="5597" w:type="dxa"/>
            <w:shd w:val="clear" w:color="auto" w:fill="D9D9D9"/>
          </w:tcPr>
          <w:p w14:paraId="09678F5A" w14:textId="77777777" w:rsidR="000E6724" w:rsidRDefault="000E6724" w:rsidP="009C75BA">
            <w:pPr>
              <w:pStyle w:val="TableNormal1"/>
              <w:spacing w:line="240" w:lineRule="auto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Referencia del cambio</w:t>
            </w:r>
          </w:p>
        </w:tc>
      </w:tr>
      <w:tr w:rsidR="000E6724" w:rsidRPr="0055357F" w14:paraId="335DC32F" w14:textId="77777777" w:rsidTr="0052698E">
        <w:tc>
          <w:tcPr>
            <w:tcW w:w="1111" w:type="dxa"/>
          </w:tcPr>
          <w:p w14:paraId="5F065BBE" w14:textId="77777777" w:rsidR="000E6724" w:rsidRDefault="000F0D21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26/1/15</w:t>
            </w:r>
          </w:p>
        </w:tc>
        <w:tc>
          <w:tcPr>
            <w:tcW w:w="1626" w:type="dxa"/>
          </w:tcPr>
          <w:p w14:paraId="11FA5E45" w14:textId="77777777" w:rsidR="000E6724" w:rsidRDefault="00B30A41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</w:t>
            </w:r>
            <w:r w:rsidR="0055357F">
              <w:rPr>
                <w:rFonts w:ascii="Calibri" w:hAnsi="Calibri"/>
                <w:color w:val="000000"/>
                <w:sz w:val="24"/>
              </w:rPr>
              <w:t>C Fernández</w:t>
            </w:r>
          </w:p>
        </w:tc>
        <w:tc>
          <w:tcPr>
            <w:tcW w:w="969" w:type="dxa"/>
          </w:tcPr>
          <w:p w14:paraId="4CFF332A" w14:textId="77777777" w:rsidR="000E6724" w:rsidRDefault="0055357F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</w:t>
            </w:r>
            <w:r w:rsidR="00444C3D">
              <w:rPr>
                <w:rFonts w:ascii="Calibri" w:hAnsi="Calibri"/>
                <w:color w:val="000000"/>
                <w:sz w:val="24"/>
              </w:rPr>
              <w:t>0</w:t>
            </w:r>
          </w:p>
        </w:tc>
        <w:tc>
          <w:tcPr>
            <w:tcW w:w="5597" w:type="dxa"/>
          </w:tcPr>
          <w:p w14:paraId="755AB1A3" w14:textId="77777777" w:rsidR="000E6724" w:rsidRPr="0055357F" w:rsidRDefault="00444C3D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Elaboración</w:t>
            </w:r>
          </w:p>
        </w:tc>
      </w:tr>
      <w:tr w:rsidR="00B30A41" w:rsidRPr="00C374BE" w14:paraId="368191FD" w14:textId="77777777" w:rsidTr="0052698E">
        <w:tc>
          <w:tcPr>
            <w:tcW w:w="1111" w:type="dxa"/>
          </w:tcPr>
          <w:p w14:paraId="2F15BD6A" w14:textId="77777777" w:rsidR="00B30A41" w:rsidRDefault="00FB4F12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31/3/15</w:t>
            </w:r>
          </w:p>
        </w:tc>
        <w:tc>
          <w:tcPr>
            <w:tcW w:w="1626" w:type="dxa"/>
          </w:tcPr>
          <w:p w14:paraId="70104F17" w14:textId="77777777" w:rsidR="00B30A41" w:rsidRDefault="00FB4F12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JC Fernández</w:t>
            </w:r>
          </w:p>
        </w:tc>
        <w:tc>
          <w:tcPr>
            <w:tcW w:w="969" w:type="dxa"/>
          </w:tcPr>
          <w:p w14:paraId="3CB71F6A" w14:textId="77777777" w:rsidR="00B30A41" w:rsidRDefault="00FB4F12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1.1</w:t>
            </w:r>
          </w:p>
        </w:tc>
        <w:tc>
          <w:tcPr>
            <w:tcW w:w="5597" w:type="dxa"/>
          </w:tcPr>
          <w:p w14:paraId="583CFB4D" w14:textId="77777777" w:rsidR="00B30A41" w:rsidRDefault="00FB4F12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Agrega reportes para el ATS</w:t>
            </w:r>
            <w:r w:rsidR="0052698E">
              <w:rPr>
                <w:rFonts w:ascii="Calibri" w:hAnsi="Calibri"/>
                <w:color w:val="000000"/>
                <w:sz w:val="24"/>
                <w:lang w:val="es-ES"/>
              </w:rPr>
              <w:t>, Superintendencia y SRI</w:t>
            </w:r>
          </w:p>
        </w:tc>
      </w:tr>
      <w:tr w:rsidR="00DC601A" w:rsidRPr="00C374BE" w14:paraId="66191A7D" w14:textId="77777777" w:rsidTr="0052698E">
        <w:tc>
          <w:tcPr>
            <w:tcW w:w="1111" w:type="dxa"/>
          </w:tcPr>
          <w:p w14:paraId="7CA8D8B4" w14:textId="508149CC" w:rsidR="00DC601A" w:rsidRDefault="00DC601A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6/1/20</w:t>
            </w:r>
          </w:p>
        </w:tc>
        <w:tc>
          <w:tcPr>
            <w:tcW w:w="1626" w:type="dxa"/>
          </w:tcPr>
          <w:p w14:paraId="748E708B" w14:textId="2AC2145B" w:rsidR="00DC601A" w:rsidRDefault="00DC601A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JC Fernández</w:t>
            </w:r>
          </w:p>
        </w:tc>
        <w:tc>
          <w:tcPr>
            <w:tcW w:w="969" w:type="dxa"/>
          </w:tcPr>
          <w:p w14:paraId="178067C7" w14:textId="2FBCB2BD" w:rsidR="00DC601A" w:rsidRDefault="00DC601A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1.2</w:t>
            </w:r>
          </w:p>
        </w:tc>
        <w:tc>
          <w:tcPr>
            <w:tcW w:w="5597" w:type="dxa"/>
          </w:tcPr>
          <w:p w14:paraId="341A0AB2" w14:textId="591FFB0D" w:rsidR="00DC601A" w:rsidRDefault="00DC601A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Actualiza datos adicionales de clientes, proveedores, facturas de venta</w:t>
            </w:r>
            <w:r w:rsidR="00060359">
              <w:rPr>
                <w:rFonts w:ascii="Calibri" w:hAnsi="Calibri"/>
                <w:color w:val="000000"/>
                <w:sz w:val="24"/>
                <w:lang w:val="es-ES"/>
              </w:rPr>
              <w:t>, impuestos</w:t>
            </w:r>
            <w:r>
              <w:rPr>
                <w:rFonts w:ascii="Calibri" w:hAnsi="Calibri"/>
                <w:color w:val="000000"/>
                <w:sz w:val="24"/>
                <w:lang w:val="es-ES"/>
              </w:rPr>
              <w:t xml:space="preserve"> para reporte ATS.</w:t>
            </w:r>
          </w:p>
        </w:tc>
      </w:tr>
    </w:tbl>
    <w:p w14:paraId="6932E164" w14:textId="77777777" w:rsidR="00AE755D" w:rsidRDefault="00AE755D" w:rsidP="001637FA">
      <w:pPr>
        <w:rPr>
          <w:b/>
          <w:sz w:val="24"/>
          <w:lang w:val="es-ES"/>
        </w:rPr>
      </w:pPr>
    </w:p>
    <w:p w14:paraId="23CA68A9" w14:textId="00CA3A80" w:rsidR="001637FA" w:rsidRPr="00EB374C" w:rsidRDefault="001637FA" w:rsidP="001637FA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Tabla de Contenidos</w:t>
      </w:r>
    </w:p>
    <w:p w14:paraId="075C47B6" w14:textId="659E29F8" w:rsidR="00060359" w:rsidRDefault="001637FA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r>
        <w:rPr>
          <w:rStyle w:val="EstiloCuerpo"/>
          <w:rFonts w:cs="Arial"/>
          <w:lang w:val="es-ES_tradnl"/>
        </w:rPr>
        <w:fldChar w:fldCharType="begin"/>
      </w:r>
      <w:r>
        <w:rPr>
          <w:rStyle w:val="EstiloCuerpo"/>
          <w:rFonts w:cs="Arial"/>
          <w:lang w:val="es-ES_tradnl"/>
        </w:rPr>
        <w:instrText xml:space="preserve"> TOC \o "1-2" \h \z \u </w:instrText>
      </w:r>
      <w:r>
        <w:rPr>
          <w:rStyle w:val="EstiloCuerpo"/>
          <w:rFonts w:cs="Arial"/>
          <w:lang w:val="es-ES_tradnl"/>
        </w:rPr>
        <w:fldChar w:fldCharType="separate"/>
      </w:r>
      <w:hyperlink w:anchor="_Toc29307509" w:history="1">
        <w:r w:rsidR="00060359" w:rsidRPr="00525C43">
          <w:rPr>
            <w:rStyle w:val="Hyperlink"/>
            <w:rFonts w:cs="Arial"/>
            <w:noProof/>
            <w:lang w:val="es-ES"/>
          </w:rPr>
          <w:t>1.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rFonts w:cs="Arial"/>
            <w:noProof/>
            <w:lang w:val="es-ES"/>
          </w:rPr>
          <w:t>Introducción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_Toc29307509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3</w:t>
        </w:r>
        <w:r w:rsidR="00060359">
          <w:rPr>
            <w:noProof/>
            <w:webHidden/>
          </w:rPr>
          <w:fldChar w:fldCharType="end"/>
        </w:r>
      </w:hyperlink>
    </w:p>
    <w:p w14:paraId="7A37B648" w14:textId="54A91E59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0" w:history="1">
        <w:r w:rsidR="00060359" w:rsidRPr="00525C43">
          <w:rPr>
            <w:rStyle w:val="Hyperlink"/>
            <w:noProof/>
            <w:lang w:val="es-ES"/>
          </w:rPr>
          <w:t>2.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Mantenimiento de impuestos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_Toc29307510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3</w:t>
        </w:r>
        <w:r w:rsidR="00060359">
          <w:rPr>
            <w:noProof/>
            <w:webHidden/>
          </w:rPr>
          <w:fldChar w:fldCharType="end"/>
        </w:r>
      </w:hyperlink>
    </w:p>
    <w:p w14:paraId="4658D118" w14:textId="0F49F7EF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1" w:history="1">
        <w:r w:rsidR="00060359" w:rsidRPr="00525C43">
          <w:rPr>
            <w:rStyle w:val="Hyperlink"/>
            <w:noProof/>
            <w:lang w:val="es-ES"/>
          </w:rPr>
          <w:t>3.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Mantenimiento de RUC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_Toc29307511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4</w:t>
        </w:r>
        <w:r w:rsidR="00060359">
          <w:rPr>
            <w:noProof/>
            <w:webHidden/>
          </w:rPr>
          <w:fldChar w:fldCharType="end"/>
        </w:r>
      </w:hyperlink>
    </w:p>
    <w:p w14:paraId="585A5B5C" w14:textId="122B45D3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2" w:history="1">
        <w:r w:rsidR="00060359" w:rsidRPr="00525C43">
          <w:rPr>
            <w:rStyle w:val="Hyperlink"/>
            <w:noProof/>
            <w:lang w:val="es-ES"/>
          </w:rPr>
          <w:t>4.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Mantenimiento de Proveedores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_Toc29307512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5</w:t>
        </w:r>
        <w:r w:rsidR="00060359">
          <w:rPr>
            <w:noProof/>
            <w:webHidden/>
          </w:rPr>
          <w:fldChar w:fldCharType="end"/>
        </w:r>
      </w:hyperlink>
    </w:p>
    <w:p w14:paraId="1D6FC9DE" w14:textId="16B0FF69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3" w:history="1">
        <w:r w:rsidR="00060359" w:rsidRPr="00525C43">
          <w:rPr>
            <w:rStyle w:val="Hyperlink"/>
            <w:noProof/>
            <w:lang w:val="es-ES"/>
          </w:rPr>
          <w:t>5.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Documentos de compra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_Toc29307513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8</w:t>
        </w:r>
        <w:r w:rsidR="00060359">
          <w:rPr>
            <w:noProof/>
            <w:webHidden/>
          </w:rPr>
          <w:fldChar w:fldCharType="end"/>
        </w:r>
      </w:hyperlink>
    </w:p>
    <w:p w14:paraId="649FFD46" w14:textId="2709ADA1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4" w:history="1">
        <w:r w:rsidR="00060359" w:rsidRPr="00525C43">
          <w:rPr>
            <w:rStyle w:val="Hyperlink"/>
            <w:noProof/>
            <w:lang w:val="es-ES"/>
          </w:rPr>
          <w:t>5.1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Mantenimiento de Tipos de comprobantes autorizados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_Toc29307514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8</w:t>
        </w:r>
        <w:r w:rsidR="00060359">
          <w:rPr>
            <w:noProof/>
            <w:webHidden/>
          </w:rPr>
          <w:fldChar w:fldCharType="end"/>
        </w:r>
      </w:hyperlink>
    </w:p>
    <w:p w14:paraId="68C44609" w14:textId="6FBC4351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5" w:history="1">
        <w:r w:rsidR="00060359" w:rsidRPr="00525C43">
          <w:rPr>
            <w:rStyle w:val="Hyperlink"/>
            <w:noProof/>
            <w:lang w:val="es-ES"/>
          </w:rPr>
          <w:t>5.2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Mantenimiento de Sustento del comprobante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_Toc29307515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9</w:t>
        </w:r>
        <w:r w:rsidR="00060359">
          <w:rPr>
            <w:noProof/>
            <w:webHidden/>
          </w:rPr>
          <w:fldChar w:fldCharType="end"/>
        </w:r>
      </w:hyperlink>
    </w:p>
    <w:p w14:paraId="4CBFBEC8" w14:textId="0A8B6EA9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6" w:history="1">
        <w:r w:rsidR="00060359" w:rsidRPr="00525C43">
          <w:rPr>
            <w:rStyle w:val="Hyperlink"/>
            <w:noProof/>
            <w:lang w:val="es-ES"/>
          </w:rPr>
          <w:t>5.3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Ingreso de documentos de compra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_Toc29307516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9</w:t>
        </w:r>
        <w:r w:rsidR="00060359">
          <w:rPr>
            <w:noProof/>
            <w:webHidden/>
          </w:rPr>
          <w:fldChar w:fldCharType="end"/>
        </w:r>
      </w:hyperlink>
    </w:p>
    <w:p w14:paraId="7306CDA1" w14:textId="3AF14D23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7" w:history="1">
        <w:r w:rsidR="00060359" w:rsidRPr="00525C43">
          <w:rPr>
            <w:rStyle w:val="Hyperlink"/>
            <w:noProof/>
            <w:lang w:val="es-ES"/>
          </w:rPr>
          <w:t>5.4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Compras no gravables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_Toc29307517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11</w:t>
        </w:r>
        <w:r w:rsidR="00060359">
          <w:rPr>
            <w:noProof/>
            <w:webHidden/>
          </w:rPr>
          <w:fldChar w:fldCharType="end"/>
        </w:r>
      </w:hyperlink>
    </w:p>
    <w:p w14:paraId="670B848F" w14:textId="675F2F12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8" w:history="1">
        <w:r w:rsidR="00060359" w:rsidRPr="00525C43">
          <w:rPr>
            <w:rStyle w:val="Hyperlink"/>
            <w:noProof/>
            <w:lang w:val="es-ES"/>
          </w:rPr>
          <w:t>5.5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Compras a través de proveedores Intermediarios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_Toc29307518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13</w:t>
        </w:r>
        <w:r w:rsidR="00060359">
          <w:rPr>
            <w:noProof/>
            <w:webHidden/>
          </w:rPr>
          <w:fldChar w:fldCharType="end"/>
        </w:r>
      </w:hyperlink>
    </w:p>
    <w:p w14:paraId="3FE95185" w14:textId="3FB0E1D1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9" w:history="1">
        <w:r w:rsidR="00060359" w:rsidRPr="00525C43">
          <w:rPr>
            <w:rStyle w:val="Hyperlink"/>
            <w:noProof/>
            <w:lang w:val="es-ES"/>
          </w:rPr>
          <w:t>5.6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Emisión del Certificado de Retención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_Toc29307519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1</w:t>
        </w:r>
        <w:r w:rsidR="00060359">
          <w:rPr>
            <w:noProof/>
            <w:webHidden/>
          </w:rPr>
          <w:t>7</w:t>
        </w:r>
        <w:r w:rsidR="00060359">
          <w:rPr>
            <w:noProof/>
            <w:webHidden/>
          </w:rPr>
          <w:fldChar w:fldCharType="end"/>
        </w:r>
      </w:hyperlink>
    </w:p>
    <w:p w14:paraId="74E9208C" w14:textId="30482A79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20" w:history="1">
        <w:r w:rsidR="00060359" w:rsidRPr="00525C43">
          <w:rPr>
            <w:rStyle w:val="Hyperlink"/>
            <w:noProof/>
            <w:lang w:val="es-ES"/>
          </w:rPr>
          <w:t>5.7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Pago a Proveedores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_Toc29307520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20</w:t>
        </w:r>
        <w:r w:rsidR="00060359">
          <w:rPr>
            <w:noProof/>
            <w:webHidden/>
          </w:rPr>
          <w:fldChar w:fldCharType="end"/>
        </w:r>
      </w:hyperlink>
    </w:p>
    <w:p w14:paraId="2E9294C5" w14:textId="36CD6CB5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1" w:history="1">
        <w:r w:rsidR="00060359" w:rsidRPr="00525C43">
          <w:rPr>
            <w:rStyle w:val="Hyperlink"/>
            <w:noProof/>
            <w:lang w:val="es-ES"/>
          </w:rPr>
          <w:t>6.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Mantenimiento de Clientes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_Toc29307521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21</w:t>
        </w:r>
        <w:r w:rsidR="00060359">
          <w:rPr>
            <w:noProof/>
            <w:webHidden/>
          </w:rPr>
          <w:fldChar w:fldCharType="end"/>
        </w:r>
      </w:hyperlink>
    </w:p>
    <w:p w14:paraId="4862116C" w14:textId="53A4A2A4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2" w:history="1">
        <w:r w:rsidR="00060359" w:rsidRPr="00525C43">
          <w:rPr>
            <w:rStyle w:val="Hyperlink"/>
            <w:noProof/>
            <w:lang w:val="es-ES"/>
          </w:rPr>
          <w:t>7.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Documentos de venta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_Toc29307522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23</w:t>
        </w:r>
        <w:r w:rsidR="00060359">
          <w:rPr>
            <w:noProof/>
            <w:webHidden/>
          </w:rPr>
          <w:fldChar w:fldCharType="end"/>
        </w:r>
      </w:hyperlink>
    </w:p>
    <w:p w14:paraId="75433D7D" w14:textId="19B03499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23" w:history="1">
        <w:r w:rsidR="00060359" w:rsidRPr="00525C43">
          <w:rPr>
            <w:rStyle w:val="Hyperlink"/>
            <w:noProof/>
            <w:lang w:val="es-ES"/>
          </w:rPr>
          <w:t>7.1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Ingreso de facturas de venta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_Toc29307523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23</w:t>
        </w:r>
        <w:r w:rsidR="00060359">
          <w:rPr>
            <w:noProof/>
            <w:webHidden/>
          </w:rPr>
          <w:fldChar w:fldCharType="end"/>
        </w:r>
      </w:hyperlink>
    </w:p>
    <w:p w14:paraId="2F9ADBC6" w14:textId="7D55F682" w:rsidR="00060359" w:rsidRDefault="00FF70E4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24" w:history="1">
        <w:r w:rsidR="00060359" w:rsidRPr="00525C43">
          <w:rPr>
            <w:rStyle w:val="Hyperlink"/>
            <w:noProof/>
            <w:lang w:val="es-ES"/>
          </w:rPr>
          <w:t>7.2</w:t>
        </w:r>
        <w:r w:rsidR="00060359"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Cobro a clientes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_Toc29307524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25</w:t>
        </w:r>
        <w:r w:rsidR="00060359">
          <w:rPr>
            <w:noProof/>
            <w:webHidden/>
          </w:rPr>
          <w:fldChar w:fldCharType="end"/>
        </w:r>
      </w:hyperlink>
    </w:p>
    <w:p w14:paraId="62EDFC0A" w14:textId="32ED90A5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5" w:history="1">
        <w:r w:rsidR="00060359" w:rsidRPr="00525C43">
          <w:rPr>
            <w:rStyle w:val="Hyperlink"/>
            <w:noProof/>
            <w:lang w:val="es-ES"/>
          </w:rPr>
          <w:t>8.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Reportes para el ATS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_Toc29307525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26</w:t>
        </w:r>
        <w:r w:rsidR="00060359">
          <w:rPr>
            <w:noProof/>
            <w:webHidden/>
          </w:rPr>
          <w:fldChar w:fldCharType="end"/>
        </w:r>
      </w:hyperlink>
    </w:p>
    <w:p w14:paraId="5EEB05EA" w14:textId="17184714" w:rsidR="00060359" w:rsidRDefault="00FF70E4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6" w:history="1">
        <w:r w:rsidR="00060359" w:rsidRPr="00525C43">
          <w:rPr>
            <w:rStyle w:val="Hyperlink"/>
            <w:noProof/>
            <w:lang w:val="es-ES"/>
          </w:rPr>
          <w:t>9.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noProof/>
            <w:lang w:val="es-ES"/>
          </w:rPr>
          <w:t>Reportes para la Superintendencia y el SRI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_Toc29307526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29</w:t>
        </w:r>
        <w:r w:rsidR="00060359">
          <w:rPr>
            <w:noProof/>
            <w:webHidden/>
          </w:rPr>
          <w:fldChar w:fldCharType="end"/>
        </w:r>
      </w:hyperlink>
    </w:p>
    <w:p w14:paraId="39022D5F" w14:textId="794ECCA1" w:rsidR="0050742A" w:rsidRPr="00E723E2" w:rsidRDefault="001637FA" w:rsidP="00562A6C">
      <w:pPr>
        <w:pStyle w:val="TOC1"/>
        <w:tabs>
          <w:tab w:val="left" w:pos="600"/>
          <w:tab w:val="right" w:leader="underscore" w:pos="9350"/>
        </w:tabs>
        <w:rPr>
          <w:rFonts w:cs="Arial"/>
          <w:lang w:val="es-ES"/>
        </w:rPr>
      </w:pPr>
      <w:r>
        <w:rPr>
          <w:rStyle w:val="EstiloCuerpo"/>
          <w:rFonts w:cs="Arial"/>
          <w:lang w:val="es-ES_tradnl"/>
        </w:rPr>
        <w:fldChar w:fldCharType="end"/>
      </w:r>
    </w:p>
    <w:p w14:paraId="23936C0E" w14:textId="77777777" w:rsidR="0050742A" w:rsidRPr="00E723E2" w:rsidRDefault="0050742A">
      <w:pPr>
        <w:pStyle w:val="InfoBlue"/>
        <w:rPr>
          <w:rFonts w:cs="Arial"/>
          <w:lang w:val="es-ES"/>
        </w:rPr>
        <w:sectPr w:rsidR="0050742A" w:rsidRPr="00E723E2">
          <w:footerReference w:type="even" r:id="rId13"/>
          <w:footerReference w:type="default" r:id="rId14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9A5270E" w14:textId="77777777" w:rsidR="0026758A" w:rsidRPr="0026758A" w:rsidRDefault="0026758A" w:rsidP="0026758A">
      <w:pPr>
        <w:rPr>
          <w:lang w:val="es-ES"/>
        </w:rPr>
      </w:pPr>
      <w:bookmarkStart w:id="2" w:name="_Toc388163497"/>
    </w:p>
    <w:p w14:paraId="7FD83958" w14:textId="77777777" w:rsidR="0050742A" w:rsidRPr="0070740A" w:rsidRDefault="0050742A" w:rsidP="0070740A">
      <w:pPr>
        <w:pStyle w:val="Title"/>
        <w:widowControl/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</w:pP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fldChar w:fldCharType="begin"/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instrText xml:space="preserve"> </w:instrText>
      </w:r>
      <w:r w:rsidR="00B25407"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instrText>TITLE</w:instrText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instrText xml:space="preserve"> \* MERGEFORMAT </w:instrText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fldChar w:fldCharType="separate"/>
      </w:r>
      <w:r w:rsidR="000F0D21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t>Localización Ecuador</w:t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fldChar w:fldCharType="end"/>
      </w:r>
    </w:p>
    <w:p w14:paraId="251CEF70" w14:textId="77777777" w:rsidR="00C527FC" w:rsidRDefault="00870A63" w:rsidP="009B34DC">
      <w:pPr>
        <w:pStyle w:val="Heading1"/>
        <w:rPr>
          <w:rFonts w:cs="Arial"/>
          <w:lang w:val="es-ES"/>
        </w:rPr>
      </w:pPr>
      <w:bookmarkStart w:id="3" w:name="_Toc29307509"/>
      <w:bookmarkStart w:id="4" w:name="_Toc423410238"/>
      <w:bookmarkStart w:id="5" w:name="_Toc425054504"/>
      <w:bookmarkStart w:id="6" w:name="_Toc430442349"/>
      <w:bookmarkStart w:id="7" w:name="_Ref101176919"/>
      <w:bookmarkEnd w:id="2"/>
      <w:r>
        <w:rPr>
          <w:rFonts w:cs="Arial"/>
          <w:lang w:val="es-ES"/>
        </w:rPr>
        <w:t>Introducción</w:t>
      </w:r>
      <w:bookmarkEnd w:id="3"/>
    </w:p>
    <w:p w14:paraId="621A68F0" w14:textId="77777777" w:rsidR="002B3320" w:rsidRDefault="00062149" w:rsidP="00062149">
      <w:pPr>
        <w:rPr>
          <w:lang w:val="es-ES"/>
        </w:rPr>
      </w:pPr>
      <w:r>
        <w:rPr>
          <w:lang w:val="es-ES"/>
        </w:rPr>
        <w:t xml:space="preserve">La </w:t>
      </w:r>
      <w:r w:rsidR="002B3320">
        <w:rPr>
          <w:lang w:val="es-ES"/>
        </w:rPr>
        <w:t xml:space="preserve">localización </w:t>
      </w:r>
      <w:r w:rsidR="000F0D21">
        <w:rPr>
          <w:lang w:val="es-ES"/>
        </w:rPr>
        <w:t>ecuatoriana</w:t>
      </w:r>
      <w:r w:rsidR="002B3320">
        <w:rPr>
          <w:lang w:val="es-ES"/>
        </w:rPr>
        <w:t xml:space="preserve"> de Dynamics GP cuenta con las siguientes funcionalidades:</w:t>
      </w:r>
    </w:p>
    <w:p w14:paraId="2A38A371" w14:textId="77777777" w:rsidR="002B3320" w:rsidRDefault="002B3320" w:rsidP="0031305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Mantenimiento de datos específicos de clientes, proveedores</w:t>
      </w:r>
      <w:r w:rsidR="00FE6A4D">
        <w:rPr>
          <w:lang w:val="es-ES"/>
        </w:rPr>
        <w:t xml:space="preserve"> y</w:t>
      </w:r>
      <w:r>
        <w:rPr>
          <w:lang w:val="es-ES"/>
        </w:rPr>
        <w:t xml:space="preserve"> documentos de </w:t>
      </w:r>
      <w:r w:rsidR="00870E0D">
        <w:rPr>
          <w:lang w:val="es-ES"/>
        </w:rPr>
        <w:t xml:space="preserve">compra para </w:t>
      </w:r>
      <w:r w:rsidR="000F0D21">
        <w:rPr>
          <w:lang w:val="es-ES"/>
        </w:rPr>
        <w:t>el servicio de impuestos (SRI)</w:t>
      </w:r>
    </w:p>
    <w:p w14:paraId="59E3013D" w14:textId="77777777" w:rsidR="002B3320" w:rsidRDefault="00870E0D" w:rsidP="0031305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R</w:t>
      </w:r>
      <w:r w:rsidR="002B3320">
        <w:rPr>
          <w:lang w:val="es-ES"/>
        </w:rPr>
        <w:t xml:space="preserve">eportes para </w:t>
      </w:r>
      <w:r w:rsidR="000F0D21">
        <w:rPr>
          <w:lang w:val="es-ES"/>
        </w:rPr>
        <w:t>el servicio de impuestos</w:t>
      </w:r>
      <w:r w:rsidR="00492229">
        <w:rPr>
          <w:lang w:val="es-ES"/>
        </w:rPr>
        <w:t xml:space="preserve"> y la Superintendencia de compañías</w:t>
      </w:r>
    </w:p>
    <w:p w14:paraId="74B35D2B" w14:textId="5BC619AA" w:rsidR="00387B94" w:rsidRDefault="00387B94" w:rsidP="00062149">
      <w:pPr>
        <w:rPr>
          <w:lang w:val="es-ES"/>
        </w:rPr>
      </w:pPr>
      <w:r>
        <w:rPr>
          <w:lang w:val="es-ES"/>
        </w:rPr>
        <w:t>A continuación</w:t>
      </w:r>
      <w:r w:rsidR="00DC601A">
        <w:rPr>
          <w:lang w:val="es-ES"/>
        </w:rPr>
        <w:t>,</w:t>
      </w:r>
      <w:r>
        <w:rPr>
          <w:lang w:val="es-ES"/>
        </w:rPr>
        <w:t xml:space="preserve"> se describe</w:t>
      </w:r>
      <w:r w:rsidR="00870E0D">
        <w:rPr>
          <w:lang w:val="es-ES"/>
        </w:rPr>
        <w:t>n</w:t>
      </w:r>
      <w:r>
        <w:rPr>
          <w:lang w:val="es-ES"/>
        </w:rPr>
        <w:t xml:space="preserve"> </w:t>
      </w:r>
      <w:r w:rsidR="00870E0D">
        <w:rPr>
          <w:lang w:val="es-ES"/>
        </w:rPr>
        <w:t>estas funcionalidades con mayor detalle</w:t>
      </w:r>
      <w:r>
        <w:rPr>
          <w:lang w:val="es-ES"/>
        </w:rPr>
        <w:t>.</w:t>
      </w:r>
    </w:p>
    <w:p w14:paraId="4FD6F3DD" w14:textId="3C9AF861" w:rsidR="00401127" w:rsidRDefault="00401127" w:rsidP="00D218C5">
      <w:pPr>
        <w:pStyle w:val="Heading1"/>
        <w:rPr>
          <w:lang w:val="es-ES"/>
        </w:rPr>
      </w:pPr>
      <w:bookmarkStart w:id="8" w:name="_Toc29307510"/>
      <w:bookmarkEnd w:id="4"/>
      <w:bookmarkEnd w:id="5"/>
      <w:bookmarkEnd w:id="6"/>
      <w:bookmarkEnd w:id="7"/>
      <w:r>
        <w:rPr>
          <w:lang w:val="es-ES"/>
        </w:rPr>
        <w:t>Mantenimiento de impuestos</w:t>
      </w:r>
      <w:bookmarkEnd w:id="8"/>
    </w:p>
    <w:p w14:paraId="6715E32F" w14:textId="01709491" w:rsidR="00401127" w:rsidRPr="00401127" w:rsidRDefault="00401127" w:rsidP="00401127">
      <w:pPr>
        <w:rPr>
          <w:lang w:val="es-MX"/>
        </w:rPr>
      </w:pPr>
      <w:bookmarkStart w:id="9" w:name="_Hlk29307448"/>
      <w:r>
        <w:rPr>
          <w:lang w:val="es-MX"/>
        </w:rPr>
        <w:t>Ingresar</w:t>
      </w:r>
      <w:r w:rsidRPr="00401127">
        <w:rPr>
          <w:lang w:val="es-MX"/>
        </w:rPr>
        <w:t xml:space="preserve"> el código correspondiente para cada detalle de impuesto en el campo </w:t>
      </w:r>
      <w:proofErr w:type="spellStart"/>
      <w:r w:rsidRPr="00401127">
        <w:rPr>
          <w:lang w:val="es-MX"/>
        </w:rPr>
        <w:t>Tax</w:t>
      </w:r>
      <w:proofErr w:type="spellEnd"/>
      <w:r w:rsidRPr="00401127">
        <w:rPr>
          <w:lang w:val="es-MX"/>
        </w:rPr>
        <w:t xml:space="preserve"> ID </w:t>
      </w:r>
      <w:proofErr w:type="spellStart"/>
      <w:r w:rsidRPr="00401127">
        <w:rPr>
          <w:lang w:val="es-MX"/>
        </w:rPr>
        <w:t>number</w:t>
      </w:r>
      <w:proofErr w:type="spellEnd"/>
      <w:r w:rsidRPr="00401127">
        <w:rPr>
          <w:lang w:val="es-MX"/>
        </w:rPr>
        <w:t xml:space="preserve"> </w:t>
      </w:r>
      <w:r>
        <w:rPr>
          <w:lang w:val="es-MX"/>
        </w:rPr>
        <w:t xml:space="preserve">de </w:t>
      </w:r>
      <w:r w:rsidRPr="00401127">
        <w:rPr>
          <w:lang w:val="es-MX"/>
        </w:rPr>
        <w:t xml:space="preserve">la ventana </w:t>
      </w:r>
      <w:proofErr w:type="spellStart"/>
      <w:r w:rsidRPr="00401127">
        <w:rPr>
          <w:lang w:val="es-MX"/>
        </w:rPr>
        <w:t>Tax</w:t>
      </w:r>
      <w:proofErr w:type="spellEnd"/>
      <w:r w:rsidRPr="00401127">
        <w:rPr>
          <w:lang w:val="es-MX"/>
        </w:rPr>
        <w:t xml:space="preserve"> </w:t>
      </w:r>
      <w:proofErr w:type="spellStart"/>
      <w:r w:rsidRPr="00401127">
        <w:rPr>
          <w:lang w:val="es-MX"/>
        </w:rPr>
        <w:t>Detail</w:t>
      </w:r>
      <w:proofErr w:type="spellEnd"/>
      <w:r w:rsidRPr="00401127">
        <w:rPr>
          <w:lang w:val="es-MX"/>
        </w:rPr>
        <w:t xml:space="preserve"> </w:t>
      </w:r>
      <w:proofErr w:type="spellStart"/>
      <w:r w:rsidRPr="00401127">
        <w:rPr>
          <w:lang w:val="es-MX"/>
        </w:rPr>
        <w:t>Maintenance</w:t>
      </w:r>
      <w:proofErr w:type="spellEnd"/>
      <w:r>
        <w:rPr>
          <w:lang w:val="es-MX"/>
        </w:rPr>
        <w:t xml:space="preserve"> ubicada en Tools / </w:t>
      </w:r>
      <w:proofErr w:type="spellStart"/>
      <w:r>
        <w:rPr>
          <w:lang w:val="es-MX"/>
        </w:rPr>
        <w:t>setup</w:t>
      </w:r>
      <w:proofErr w:type="spellEnd"/>
      <w:r>
        <w:rPr>
          <w:lang w:val="es-MX"/>
        </w:rPr>
        <w:t xml:space="preserve"> / </w:t>
      </w:r>
      <w:proofErr w:type="spellStart"/>
      <w:r>
        <w:rPr>
          <w:lang w:val="es-MX"/>
        </w:rPr>
        <w:t>company</w:t>
      </w:r>
      <w:proofErr w:type="spellEnd"/>
      <w:r>
        <w:rPr>
          <w:lang w:val="es-MX"/>
        </w:rPr>
        <w:t xml:space="preserve"> / </w:t>
      </w:r>
      <w:proofErr w:type="spellStart"/>
      <w:r>
        <w:rPr>
          <w:lang w:val="es-MX"/>
        </w:rPr>
        <w:t>tax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details</w:t>
      </w:r>
      <w:proofErr w:type="spellEnd"/>
      <w:r w:rsidRPr="00401127">
        <w:rPr>
          <w:lang w:val="es-MX"/>
        </w:rPr>
        <w:t>:</w:t>
      </w:r>
    </w:p>
    <w:p w14:paraId="4DB969D9" w14:textId="095AC173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>
        <w:rPr>
          <w:lang w:val="es-MX"/>
        </w:rPr>
        <w:t xml:space="preserve">Para </w:t>
      </w:r>
      <w:r w:rsidRPr="00401127">
        <w:rPr>
          <w:lang w:val="es-MX"/>
        </w:rPr>
        <w:t>Compras</w:t>
      </w:r>
      <w:r>
        <w:rPr>
          <w:lang w:val="es-MX"/>
        </w:rPr>
        <w:t xml:space="preserve"> ingresar uno de los siguientes códigos</w:t>
      </w:r>
      <w:r w:rsidRPr="00401127">
        <w:rPr>
          <w:lang w:val="es-MX"/>
        </w:rPr>
        <w:t>:</w:t>
      </w:r>
    </w:p>
    <w:p w14:paraId="5D1E99A0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EXEMPT: Indica no objeto de IVA</w:t>
      </w:r>
    </w:p>
    <w:p w14:paraId="79F86943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P-EXENTO: Indica exento de IVA</w:t>
      </w:r>
    </w:p>
    <w:p w14:paraId="49EB1CE2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P-IVACERO: Indica 0% de IVA</w:t>
      </w:r>
    </w:p>
    <w:p w14:paraId="5BBFF985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P-IVA</w:t>
      </w:r>
    </w:p>
    <w:p w14:paraId="6ED440F9" w14:textId="096E005B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P-RET10: Indica Retención d</w:t>
      </w:r>
      <w:r>
        <w:rPr>
          <w:lang w:val="es-MX"/>
        </w:rPr>
        <w:t>e IVA del 10%</w:t>
      </w:r>
    </w:p>
    <w:p w14:paraId="5FCD929B" w14:textId="77777777" w:rsidR="00401127" w:rsidRPr="005E1852" w:rsidRDefault="00401127" w:rsidP="00401127">
      <w:r w:rsidRPr="00401127">
        <w:rPr>
          <w:lang w:val="es-MX"/>
        </w:rPr>
        <w:tab/>
      </w:r>
      <w:r w:rsidRPr="00401127">
        <w:rPr>
          <w:lang w:val="es-MX"/>
        </w:rPr>
        <w:tab/>
      </w:r>
      <w:r w:rsidRPr="005E1852">
        <w:t>P-RET20</w:t>
      </w:r>
    </w:p>
    <w:p w14:paraId="6C7E31C7" w14:textId="77777777" w:rsidR="00401127" w:rsidRPr="005E1852" w:rsidRDefault="00401127" w:rsidP="00401127">
      <w:r w:rsidRPr="005E1852">
        <w:tab/>
      </w:r>
      <w:r w:rsidRPr="005E1852">
        <w:tab/>
        <w:t>P-RET30</w:t>
      </w:r>
    </w:p>
    <w:p w14:paraId="40488798" w14:textId="77777777" w:rsidR="00401127" w:rsidRPr="005E1852" w:rsidRDefault="00401127" w:rsidP="00401127">
      <w:r w:rsidRPr="005E1852">
        <w:tab/>
      </w:r>
      <w:r w:rsidRPr="005E1852">
        <w:tab/>
        <w:t>P-RET50</w:t>
      </w:r>
    </w:p>
    <w:p w14:paraId="3986A610" w14:textId="77777777" w:rsidR="00401127" w:rsidRPr="005E1852" w:rsidRDefault="00401127" w:rsidP="00401127">
      <w:r w:rsidRPr="005E1852">
        <w:tab/>
      </w:r>
      <w:r w:rsidRPr="005E1852">
        <w:tab/>
        <w:t>P-RET70</w:t>
      </w:r>
    </w:p>
    <w:p w14:paraId="7D9D9777" w14:textId="77777777" w:rsidR="00401127" w:rsidRPr="005E1852" w:rsidRDefault="00401127" w:rsidP="00401127">
      <w:r w:rsidRPr="005E1852">
        <w:tab/>
      </w:r>
      <w:r w:rsidRPr="005E1852">
        <w:tab/>
        <w:t>P-RET100</w:t>
      </w:r>
    </w:p>
    <w:p w14:paraId="21C8A066" w14:textId="77777777" w:rsidR="00401127" w:rsidRPr="00C374BE" w:rsidRDefault="00401127" w:rsidP="00401127">
      <w:r w:rsidRPr="005E1852">
        <w:tab/>
      </w:r>
      <w:r w:rsidRPr="005E1852">
        <w:tab/>
      </w:r>
      <w:r w:rsidRPr="00C374BE">
        <w:t>P-RETIN</w:t>
      </w:r>
    </w:p>
    <w:p w14:paraId="28BE3FC0" w14:textId="7B2138C1" w:rsidR="00401127" w:rsidRPr="00401127" w:rsidRDefault="00401127" w:rsidP="00401127">
      <w:pPr>
        <w:rPr>
          <w:lang w:val="es-MX"/>
        </w:rPr>
      </w:pPr>
      <w:r w:rsidRPr="00C374BE">
        <w:tab/>
      </w:r>
      <w:r w:rsidRPr="00401127">
        <w:rPr>
          <w:lang w:val="es-MX"/>
        </w:rPr>
        <w:t>Para Ventas:</w:t>
      </w:r>
    </w:p>
    <w:p w14:paraId="25A0624C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P-RETIVA</w:t>
      </w:r>
    </w:p>
    <w:bookmarkEnd w:id="9"/>
    <w:p w14:paraId="14E7C445" w14:textId="77777777" w:rsidR="00401127" w:rsidRDefault="00401127" w:rsidP="00401127">
      <w:pPr>
        <w:ind w:firstLine="708"/>
      </w:pPr>
      <w:r>
        <w:rPr>
          <w:noProof/>
        </w:rPr>
        <w:drawing>
          <wp:inline distT="0" distB="0" distL="0" distR="0" wp14:anchorId="1A61498F" wp14:editId="214FB929">
            <wp:extent cx="5219700" cy="3779264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584" cy="37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67E6" w14:textId="77777777" w:rsidR="00401127" w:rsidRPr="00401127" w:rsidRDefault="00401127" w:rsidP="00401127">
      <w:pPr>
        <w:rPr>
          <w:lang w:val="es-ES"/>
        </w:rPr>
      </w:pPr>
    </w:p>
    <w:p w14:paraId="200A3CEC" w14:textId="278FB9C8" w:rsidR="00410D72" w:rsidRDefault="00410D72" w:rsidP="00D218C5">
      <w:pPr>
        <w:pStyle w:val="Heading1"/>
        <w:rPr>
          <w:lang w:val="es-ES"/>
        </w:rPr>
      </w:pPr>
      <w:bookmarkStart w:id="10" w:name="_Toc29307511"/>
      <w:r>
        <w:rPr>
          <w:lang w:val="es-ES"/>
        </w:rPr>
        <w:t>Mantenimiento de RUC</w:t>
      </w:r>
      <w:bookmarkEnd w:id="10"/>
    </w:p>
    <w:p w14:paraId="43CFFEC7" w14:textId="77777777" w:rsidR="00BA6063" w:rsidRDefault="00BA6063" w:rsidP="00410D72">
      <w:pPr>
        <w:rPr>
          <w:lang w:val="es-ES"/>
        </w:rPr>
      </w:pPr>
      <w:r>
        <w:rPr>
          <w:lang w:val="es-ES"/>
        </w:rPr>
        <w:t>El número de RUC de proveedores o clientes se ingresa en una misma ventana. Posteriormente, debe asignar este número a los proveedores y clientes que estén ingresados en GP.</w:t>
      </w:r>
    </w:p>
    <w:p w14:paraId="1D6DF85A" w14:textId="77777777" w:rsidR="00BA6063" w:rsidRDefault="00BA6063" w:rsidP="00410D72">
      <w:pPr>
        <w:rPr>
          <w:lang w:val="es-ES"/>
        </w:rPr>
      </w:pPr>
    </w:p>
    <w:p w14:paraId="1EDD694B" w14:textId="77777777" w:rsidR="00410D72" w:rsidRPr="00BA6063" w:rsidRDefault="00BA6063" w:rsidP="00410D72">
      <w:pPr>
        <w:rPr>
          <w:lang w:val="es-BO"/>
        </w:rPr>
      </w:pPr>
      <w:r w:rsidRPr="00BA6063">
        <w:rPr>
          <w:lang w:val="es-BO"/>
        </w:rPr>
        <w:t xml:space="preserve">Para esto ingrese a la ventana </w:t>
      </w:r>
      <w:proofErr w:type="spellStart"/>
      <w:r w:rsidRPr="00BA6063">
        <w:rPr>
          <w:lang w:val="es-BO"/>
        </w:rPr>
        <w:t>Supplier</w:t>
      </w:r>
      <w:proofErr w:type="spellEnd"/>
      <w:r w:rsidRPr="00BA6063">
        <w:rPr>
          <w:lang w:val="es-BO"/>
        </w:rPr>
        <w:t xml:space="preserve"> </w:t>
      </w:r>
      <w:proofErr w:type="spellStart"/>
      <w:r w:rsidRPr="00BA6063">
        <w:rPr>
          <w:lang w:val="es-BO"/>
        </w:rPr>
        <w:t>Information</w:t>
      </w:r>
      <w:proofErr w:type="spellEnd"/>
      <w:r w:rsidRPr="00BA6063">
        <w:rPr>
          <w:lang w:val="es-BO"/>
        </w:rPr>
        <w:t xml:space="preserve"> que está en </w:t>
      </w:r>
      <w:proofErr w:type="spellStart"/>
      <w:r w:rsidR="006F5500" w:rsidRPr="00BA6063">
        <w:rPr>
          <w:lang w:val="es-BO"/>
        </w:rPr>
        <w:t>Purchasing</w:t>
      </w:r>
      <w:proofErr w:type="spellEnd"/>
      <w:r w:rsidR="006F5500" w:rsidRPr="00BA6063">
        <w:rPr>
          <w:lang w:val="es-BO"/>
        </w:rPr>
        <w:t xml:space="preserve"> / </w:t>
      </w:r>
      <w:proofErr w:type="spellStart"/>
      <w:r w:rsidR="006F5500" w:rsidRPr="00BA6063">
        <w:rPr>
          <w:lang w:val="es-BO"/>
        </w:rPr>
        <w:t>cards</w:t>
      </w:r>
      <w:proofErr w:type="spellEnd"/>
      <w:r w:rsidR="006F5500" w:rsidRPr="00BA6063">
        <w:rPr>
          <w:lang w:val="es-BO"/>
        </w:rPr>
        <w:t xml:space="preserve"> / </w:t>
      </w:r>
      <w:proofErr w:type="spellStart"/>
      <w:r w:rsidR="006F5500" w:rsidRPr="00BA6063">
        <w:rPr>
          <w:lang w:val="es-BO"/>
        </w:rPr>
        <w:t>supplier</w:t>
      </w:r>
      <w:proofErr w:type="spellEnd"/>
      <w:r w:rsidR="006F5500" w:rsidRPr="00BA6063">
        <w:rPr>
          <w:lang w:val="es-BO"/>
        </w:rPr>
        <w:t xml:space="preserve"> </w:t>
      </w:r>
      <w:proofErr w:type="spellStart"/>
      <w:r w:rsidR="006F5500" w:rsidRPr="00BA6063">
        <w:rPr>
          <w:lang w:val="es-BO"/>
        </w:rPr>
        <w:t>info</w:t>
      </w:r>
      <w:proofErr w:type="spellEnd"/>
    </w:p>
    <w:p w14:paraId="2F1D187F" w14:textId="3E60605A" w:rsidR="006F5500" w:rsidRDefault="00BA6063" w:rsidP="006F5500">
      <w:pPr>
        <w:rPr>
          <w:lang w:val="es-ES"/>
        </w:rPr>
      </w:pPr>
      <w:r>
        <w:rPr>
          <w:lang w:val="es-ES"/>
        </w:rPr>
        <w:t>A continuación</w:t>
      </w:r>
      <w:r w:rsidR="00E72D86">
        <w:rPr>
          <w:lang w:val="es-ES"/>
        </w:rPr>
        <w:t>,</w:t>
      </w:r>
      <w:r>
        <w:rPr>
          <w:lang w:val="es-ES"/>
        </w:rPr>
        <w:t xml:space="preserve"> i</w:t>
      </w:r>
      <w:r w:rsidR="006F5500">
        <w:rPr>
          <w:lang w:val="es-ES"/>
        </w:rPr>
        <w:t xml:space="preserve">ngrese a la opción </w:t>
      </w:r>
      <w:proofErr w:type="spellStart"/>
      <w:r w:rsidR="006F5500">
        <w:rPr>
          <w:lang w:val="es-ES"/>
        </w:rPr>
        <w:t>Supplier</w:t>
      </w:r>
      <w:proofErr w:type="spellEnd"/>
      <w:r w:rsidR="006F5500">
        <w:rPr>
          <w:lang w:val="es-ES"/>
        </w:rPr>
        <w:t xml:space="preserve"> RUC</w:t>
      </w:r>
    </w:p>
    <w:p w14:paraId="0A418719" w14:textId="77777777" w:rsidR="006F5500" w:rsidRDefault="006F5500" w:rsidP="00410D72">
      <w:pPr>
        <w:rPr>
          <w:lang w:val="es-ES"/>
        </w:rPr>
      </w:pPr>
    </w:p>
    <w:p w14:paraId="0EE87E16" w14:textId="77777777" w:rsidR="006F5500" w:rsidRDefault="00133EF9" w:rsidP="00133EF9">
      <w:pPr>
        <w:ind w:firstLine="72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590B86" wp14:editId="301BF443">
                <wp:simplePos x="0" y="0"/>
                <wp:positionH relativeFrom="column">
                  <wp:posOffset>333375</wp:posOffset>
                </wp:positionH>
                <wp:positionV relativeFrom="paragraph">
                  <wp:posOffset>1811655</wp:posOffset>
                </wp:positionV>
                <wp:extent cx="1143000" cy="18097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17EDB" id="Rectangle 50" o:spid="_x0000_s1026" style="position:absolute;margin-left:26.25pt;margin-top:142.65pt;width:90pt;height:1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" filled="f" strokecolor="red" strokeweight="2pt"/>
            </w:pict>
          </mc:Fallback>
        </mc:AlternateContent>
      </w:r>
      <w:r w:rsidR="006F5500">
        <w:rPr>
          <w:noProof/>
          <w:lang w:val="es-BO" w:eastAsia="es-BO"/>
        </w:rPr>
        <w:drawing>
          <wp:inline distT="0" distB="0" distL="0" distR="0" wp14:anchorId="3B768D59" wp14:editId="4E197575">
            <wp:extent cx="2962275" cy="222170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906" cy="22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C7B8" w14:textId="77777777" w:rsidR="006F5500" w:rsidRDefault="00BA6063" w:rsidP="00410D72">
      <w:pPr>
        <w:rPr>
          <w:lang w:val="es-ES"/>
        </w:rPr>
      </w:pPr>
      <w:r>
        <w:rPr>
          <w:lang w:val="es-ES"/>
        </w:rPr>
        <w:t xml:space="preserve">En la ventana RUC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>, ingrese los siguientes datos:</w:t>
      </w:r>
    </w:p>
    <w:p w14:paraId="2BAF9A63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 xml:space="preserve">Tipo de documento: RUC, </w:t>
      </w:r>
      <w:proofErr w:type="spellStart"/>
      <w:r w:rsidRPr="00133EF9">
        <w:rPr>
          <w:lang w:val="es-ES"/>
        </w:rPr>
        <w:t>Identification</w:t>
      </w:r>
      <w:proofErr w:type="spellEnd"/>
      <w:r w:rsidRPr="00133EF9">
        <w:rPr>
          <w:lang w:val="es-ES"/>
        </w:rPr>
        <w:t xml:space="preserve"> </w:t>
      </w:r>
      <w:proofErr w:type="spellStart"/>
      <w:r w:rsidRPr="00133EF9">
        <w:rPr>
          <w:lang w:val="es-ES"/>
        </w:rPr>
        <w:t>card</w:t>
      </w:r>
      <w:proofErr w:type="spellEnd"/>
      <w:r w:rsidRPr="00133EF9">
        <w:rPr>
          <w:lang w:val="es-ES"/>
        </w:rPr>
        <w:t xml:space="preserve">, Passport o </w:t>
      </w:r>
      <w:proofErr w:type="spellStart"/>
      <w:r w:rsidRPr="00133EF9">
        <w:rPr>
          <w:lang w:val="es-ES"/>
        </w:rPr>
        <w:t>End</w:t>
      </w:r>
      <w:proofErr w:type="spellEnd"/>
      <w:r w:rsidRPr="00133EF9">
        <w:rPr>
          <w:lang w:val="es-ES"/>
        </w:rPr>
        <w:t xml:space="preserve"> </w:t>
      </w:r>
      <w:proofErr w:type="spellStart"/>
      <w:r w:rsidRPr="00133EF9">
        <w:rPr>
          <w:lang w:val="es-ES"/>
        </w:rPr>
        <w:t>consumer</w:t>
      </w:r>
      <w:proofErr w:type="spellEnd"/>
    </w:p>
    <w:p w14:paraId="0AC298D1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RUC – DV: Número de documento</w:t>
      </w:r>
    </w:p>
    <w:p w14:paraId="666D3D06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proofErr w:type="spellStart"/>
      <w:r w:rsidRPr="00133EF9">
        <w:rPr>
          <w:lang w:val="es-ES"/>
        </w:rPr>
        <w:t>Name</w:t>
      </w:r>
      <w:proofErr w:type="spellEnd"/>
      <w:r w:rsidRPr="00133EF9">
        <w:rPr>
          <w:lang w:val="es-ES"/>
        </w:rPr>
        <w:t>: Nombre del proveedor</w:t>
      </w:r>
    </w:p>
    <w:p w14:paraId="07CB0ABD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proofErr w:type="spellStart"/>
      <w:r w:rsidRPr="00133EF9">
        <w:rPr>
          <w:lang w:val="es-ES"/>
        </w:rPr>
        <w:t>Tax</w:t>
      </w:r>
      <w:proofErr w:type="spellEnd"/>
      <w:r w:rsidRPr="00133EF9">
        <w:rPr>
          <w:lang w:val="es-ES"/>
        </w:rPr>
        <w:t xml:space="preserve"> </w:t>
      </w:r>
      <w:proofErr w:type="spellStart"/>
      <w:r w:rsidRPr="00133EF9">
        <w:rPr>
          <w:lang w:val="es-ES"/>
        </w:rPr>
        <w:t>credit</w:t>
      </w:r>
      <w:proofErr w:type="spellEnd"/>
      <w:r w:rsidRPr="00133EF9">
        <w:rPr>
          <w:lang w:val="es-ES"/>
        </w:rPr>
        <w:t xml:space="preserve"> </w:t>
      </w:r>
      <w:proofErr w:type="spellStart"/>
      <w:r w:rsidRPr="00133EF9">
        <w:rPr>
          <w:lang w:val="es-ES"/>
        </w:rPr>
        <w:t>code</w:t>
      </w:r>
      <w:proofErr w:type="spellEnd"/>
      <w:r w:rsidRPr="00133EF9">
        <w:rPr>
          <w:lang w:val="es-ES"/>
        </w:rPr>
        <w:t>: Ingrese el código 00</w:t>
      </w:r>
    </w:p>
    <w:p w14:paraId="1367BC4B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proofErr w:type="spellStart"/>
      <w:r w:rsidRPr="00133EF9">
        <w:rPr>
          <w:lang w:val="es-ES"/>
        </w:rPr>
        <w:t>Withholding</w:t>
      </w:r>
      <w:proofErr w:type="spellEnd"/>
      <w:r w:rsidRPr="00133EF9">
        <w:rPr>
          <w:lang w:val="es-ES"/>
        </w:rPr>
        <w:t xml:space="preserve"> </w:t>
      </w:r>
      <w:proofErr w:type="spellStart"/>
      <w:r w:rsidRPr="00133EF9">
        <w:rPr>
          <w:lang w:val="es-ES"/>
        </w:rPr>
        <w:t>code</w:t>
      </w:r>
      <w:proofErr w:type="spellEnd"/>
      <w:r w:rsidRPr="00133EF9">
        <w:rPr>
          <w:lang w:val="es-ES"/>
        </w:rPr>
        <w:t>: Ingrese el código 00</w:t>
      </w:r>
    </w:p>
    <w:p w14:paraId="0DAF559A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proofErr w:type="spellStart"/>
      <w:r w:rsidRPr="00133EF9">
        <w:rPr>
          <w:lang w:val="es-ES"/>
        </w:rPr>
        <w:t>Purchase</w:t>
      </w:r>
      <w:proofErr w:type="spellEnd"/>
      <w:r w:rsidRPr="00133EF9">
        <w:rPr>
          <w:lang w:val="es-ES"/>
        </w:rPr>
        <w:t xml:space="preserve"> trans </w:t>
      </w:r>
      <w:proofErr w:type="spellStart"/>
      <w:r w:rsidRPr="00133EF9">
        <w:rPr>
          <w:lang w:val="es-ES"/>
        </w:rPr>
        <w:t>type</w:t>
      </w:r>
      <w:proofErr w:type="spellEnd"/>
      <w:r w:rsidRPr="00133EF9">
        <w:rPr>
          <w:lang w:val="es-ES"/>
        </w:rPr>
        <w:t>: Ingrese el tipo de transacción predeterminado del proveedor</w:t>
      </w:r>
    </w:p>
    <w:p w14:paraId="1A73ABF2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 xml:space="preserve">Sales trans </w:t>
      </w:r>
      <w:proofErr w:type="spellStart"/>
      <w:r w:rsidRPr="00133EF9">
        <w:rPr>
          <w:lang w:val="es-ES"/>
        </w:rPr>
        <w:t>type</w:t>
      </w:r>
      <w:proofErr w:type="spellEnd"/>
      <w:r w:rsidRPr="00133EF9">
        <w:rPr>
          <w:lang w:val="es-ES"/>
        </w:rPr>
        <w:t>: Ingrese el tipo de documento predeterminado del proveedor</w:t>
      </w:r>
    </w:p>
    <w:p w14:paraId="629822D3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 xml:space="preserve">Presione el botón </w:t>
      </w:r>
      <w:proofErr w:type="spellStart"/>
      <w:r w:rsidRPr="00133EF9">
        <w:rPr>
          <w:lang w:val="es-ES"/>
        </w:rPr>
        <w:t>Save</w:t>
      </w:r>
      <w:proofErr w:type="spellEnd"/>
    </w:p>
    <w:p w14:paraId="017CF689" w14:textId="77777777" w:rsidR="006F5500" w:rsidRDefault="0026176B" w:rsidP="00133EF9">
      <w:pPr>
        <w:ind w:firstLine="72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BBF972" wp14:editId="635D727D">
                <wp:simplePos x="0" y="0"/>
                <wp:positionH relativeFrom="margin">
                  <wp:posOffset>3867150</wp:posOffset>
                </wp:positionH>
                <wp:positionV relativeFrom="paragraph">
                  <wp:posOffset>2000250</wp:posOffset>
                </wp:positionV>
                <wp:extent cx="293370" cy="304165"/>
                <wp:effectExtent l="1866900" t="19050" r="11430" b="19685"/>
                <wp:wrapNone/>
                <wp:docPr id="13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25262"/>
                            <a:gd name="adj6" fmla="val -65259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4DF07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BBF972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101" o:spid="_x0000_s1026" type="#_x0000_t48" style="position:absolute;left:0;text-align:left;margin-left:304.5pt;margin-top:157.5pt;width:23.1pt;height: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" adj="-140961,5457,-52785,8117,-5610,8117" strokecolor="red" strokeweight="2.5pt">
                <v:shadow color="#868686"/>
                <v:textbox>
                  <w:txbxContent>
                    <w:p w14:paraId="794DF07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2FE0AB7" wp14:editId="36EDD823">
                <wp:simplePos x="0" y="0"/>
                <wp:positionH relativeFrom="margin">
                  <wp:posOffset>3362325</wp:posOffset>
                </wp:positionH>
                <wp:positionV relativeFrom="paragraph">
                  <wp:posOffset>1733550</wp:posOffset>
                </wp:positionV>
                <wp:extent cx="293370" cy="304165"/>
                <wp:effectExtent l="1352550" t="19050" r="11430" b="19685"/>
                <wp:wrapNone/>
                <wp:docPr id="130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44051"/>
                            <a:gd name="adj6" fmla="val -47078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B2B9C77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E0AB7" id="_x0000_s1027" type="#_x0000_t48" style="position:absolute;left:0;text-align:left;margin-left:264.75pt;margin-top:136.5pt;width:23.1pt;height:23.9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" adj="-101689,9515,-52785,8117,-5610,8117" strokecolor="red" strokeweight="2.5pt">
                <v:shadow color="#868686"/>
                <v:textbox>
                  <w:txbxContent>
                    <w:p w14:paraId="3B2B9C77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D897F65" wp14:editId="7EE926DF">
                <wp:simplePos x="0" y="0"/>
                <wp:positionH relativeFrom="margin">
                  <wp:posOffset>3905250</wp:posOffset>
                </wp:positionH>
                <wp:positionV relativeFrom="paragraph">
                  <wp:posOffset>1504950</wp:posOffset>
                </wp:positionV>
                <wp:extent cx="293370" cy="304165"/>
                <wp:effectExtent l="1905000" t="19050" r="11430" b="19685"/>
                <wp:wrapNone/>
                <wp:docPr id="12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69104"/>
                            <a:gd name="adj6" fmla="val -66558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1CA1C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97F65" id="_x0000_s1028" type="#_x0000_t48" style="position:absolute;left:0;text-align:left;margin-left:307.5pt;margin-top:118.5pt;width:23.1pt;height:23.9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" adj="-143767,14926,-52785,8117,-5610,8117" strokecolor="red" strokeweight="2.5pt">
                <v:shadow color="#868686"/>
                <v:textbox>
                  <w:txbxContent>
                    <w:p w14:paraId="101CA1C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852967" wp14:editId="7C923FF0">
                <wp:simplePos x="0" y="0"/>
                <wp:positionH relativeFrom="margin">
                  <wp:posOffset>3352800</wp:posOffset>
                </wp:positionH>
                <wp:positionV relativeFrom="paragraph">
                  <wp:posOffset>1238250</wp:posOffset>
                </wp:positionV>
                <wp:extent cx="293370" cy="304165"/>
                <wp:effectExtent l="1371600" t="19050" r="11430" b="95885"/>
                <wp:wrapNone/>
                <wp:docPr id="63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19208"/>
                            <a:gd name="adj6" fmla="val -47727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FF5E54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52967" id="_x0000_s1029" type="#_x0000_t48" style="position:absolute;left:0;text-align:left;margin-left:264pt;margin-top:97.5pt;width:23.1pt;height:23.9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" adj="-103091,25749,-52785,8117,-5610,8117" strokecolor="red" strokeweight="2.5pt">
                <v:shadow color="#868686"/>
                <v:textbox>
                  <w:txbxContent>
                    <w:p w14:paraId="11FF5E54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ABCD21" wp14:editId="06E9370B">
                <wp:simplePos x="0" y="0"/>
                <wp:positionH relativeFrom="column">
                  <wp:posOffset>104775</wp:posOffset>
                </wp:positionH>
                <wp:positionV relativeFrom="paragraph">
                  <wp:posOffset>990600</wp:posOffset>
                </wp:positionV>
                <wp:extent cx="293370" cy="304165"/>
                <wp:effectExtent l="19050" t="19050" r="1344930" b="19685"/>
                <wp:wrapNone/>
                <wp:docPr id="62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932"/>
                            <a:gd name="adj6" fmla="val 56991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80C50B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BCD21" id="AutoShape 102" o:spid="_x0000_s1030" type="#_x0000_t48" style="position:absolute;left:0;text-align:left;margin-left:8.25pt;margin-top:78pt;width:23.1pt;height:23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" adj="123101,1713,64847,8117,27210,8117" strokecolor="red" strokeweight="2.5pt">
                <v:shadow color="#868686"/>
                <v:textbox>
                  <w:txbxContent>
                    <w:p w14:paraId="0180C50B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F1627C" wp14:editId="365BFF72">
                <wp:simplePos x="0" y="0"/>
                <wp:positionH relativeFrom="column">
                  <wp:posOffset>-304800</wp:posOffset>
                </wp:positionH>
                <wp:positionV relativeFrom="paragraph">
                  <wp:posOffset>800100</wp:posOffset>
                </wp:positionV>
                <wp:extent cx="293370" cy="304165"/>
                <wp:effectExtent l="19050" t="19050" r="1783080" b="19685"/>
                <wp:wrapNone/>
                <wp:docPr id="6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23589"/>
                            <a:gd name="adj6" fmla="val 72251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9CC648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1627C" id="_x0000_s1031" type="#_x0000_t48" style="position:absolute;left:0;text-align:left;margin-left:-24pt;margin-top:63pt;width:23.1pt;height:23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" adj="156063,5095,64847,8117,27210,8117" strokecolor="red" strokeweight="2.5pt">
                <v:shadow color="#868686"/>
                <v:textbox>
                  <w:txbxContent>
                    <w:p w14:paraId="49CC648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638E70" wp14:editId="405BFFE2">
                <wp:simplePos x="0" y="0"/>
                <wp:positionH relativeFrom="column">
                  <wp:posOffset>76200</wp:posOffset>
                </wp:positionH>
                <wp:positionV relativeFrom="paragraph">
                  <wp:posOffset>497205</wp:posOffset>
                </wp:positionV>
                <wp:extent cx="293370" cy="304165"/>
                <wp:effectExtent l="19050" t="19050" r="1363980" b="19685"/>
                <wp:wrapNone/>
                <wp:docPr id="59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0562"/>
                            <a:gd name="adj6" fmla="val 57640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DEA1CDC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38E70" id="_x0000_s1032" type="#_x0000_t48" style="position:absolute;left:0;text-align:left;margin-left:6pt;margin-top:39.15pt;width:23.1pt;height:23.9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" adj="124504,15241,64847,8117,27210,8117" strokecolor="red" strokeweight="2.5pt">
                <v:shadow color="#868686"/>
                <v:textbox>
                  <w:txbxContent>
                    <w:p w14:paraId="2DEA1CDC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6F5500">
        <w:rPr>
          <w:noProof/>
          <w:lang w:val="es-BO" w:eastAsia="es-BO"/>
        </w:rPr>
        <w:drawing>
          <wp:inline distT="0" distB="0" distL="0" distR="0" wp14:anchorId="2474467D" wp14:editId="1BC0FB89">
            <wp:extent cx="2952750" cy="243034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496" cy="24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F3E" w14:textId="77777777" w:rsidR="00C6743B" w:rsidRDefault="00C6743B" w:rsidP="00D218C5">
      <w:pPr>
        <w:pStyle w:val="Heading1"/>
        <w:rPr>
          <w:lang w:val="es-ES"/>
        </w:rPr>
      </w:pPr>
      <w:bookmarkStart w:id="11" w:name="_Toc29307512"/>
      <w:r>
        <w:rPr>
          <w:lang w:val="es-ES"/>
        </w:rPr>
        <w:lastRenderedPageBreak/>
        <w:t>Mantenimiento de Proveedores</w:t>
      </w:r>
      <w:bookmarkEnd w:id="11"/>
    </w:p>
    <w:p w14:paraId="5C8BCD36" w14:textId="77777777" w:rsidR="00BA6063" w:rsidRDefault="00BA6063" w:rsidP="00C6743B">
      <w:pPr>
        <w:pStyle w:val="ListParagraph"/>
        <w:ind w:left="0"/>
        <w:rPr>
          <w:lang w:val="es-ES"/>
        </w:rPr>
      </w:pPr>
      <w:r>
        <w:rPr>
          <w:lang w:val="es-ES"/>
        </w:rPr>
        <w:t xml:space="preserve">Ingrese los </w:t>
      </w:r>
      <w:r w:rsidR="00C6743B">
        <w:rPr>
          <w:lang w:val="es-ES"/>
        </w:rPr>
        <w:t xml:space="preserve">datos </w:t>
      </w:r>
      <w:r>
        <w:rPr>
          <w:lang w:val="es-ES"/>
        </w:rPr>
        <w:t xml:space="preserve">estándar </w:t>
      </w:r>
      <w:r w:rsidR="00C6743B">
        <w:rPr>
          <w:lang w:val="es-ES"/>
        </w:rPr>
        <w:t xml:space="preserve">del </w:t>
      </w:r>
      <w:r w:rsidR="00410D72">
        <w:rPr>
          <w:lang w:val="es-ES"/>
        </w:rPr>
        <w:t>proveedor</w:t>
      </w:r>
      <w:r w:rsidR="00C6743B">
        <w:rPr>
          <w:lang w:val="es-ES"/>
        </w:rPr>
        <w:t xml:space="preserve"> en </w:t>
      </w:r>
      <w:proofErr w:type="spellStart"/>
      <w:r w:rsidR="00C6743B">
        <w:rPr>
          <w:lang w:val="es-ES"/>
        </w:rPr>
        <w:t>Purchase</w:t>
      </w:r>
      <w:proofErr w:type="spellEnd"/>
      <w:r w:rsidR="00C6743B">
        <w:rPr>
          <w:lang w:val="es-ES"/>
        </w:rPr>
        <w:t xml:space="preserve"> / </w:t>
      </w:r>
      <w:proofErr w:type="spellStart"/>
      <w:r w:rsidR="00C6743B">
        <w:rPr>
          <w:lang w:val="es-ES"/>
        </w:rPr>
        <w:t>cards</w:t>
      </w:r>
      <w:proofErr w:type="spellEnd"/>
      <w:r w:rsidR="00C6743B">
        <w:rPr>
          <w:lang w:val="es-ES"/>
        </w:rPr>
        <w:t xml:space="preserve"> / </w:t>
      </w:r>
      <w:proofErr w:type="spellStart"/>
      <w:r w:rsidR="00C6743B">
        <w:rPr>
          <w:lang w:val="es-ES"/>
        </w:rPr>
        <w:t>vendor</w:t>
      </w:r>
      <w:proofErr w:type="spellEnd"/>
    </w:p>
    <w:p w14:paraId="7A4C8517" w14:textId="77777777" w:rsidR="00133EF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t>Vendor</w:t>
      </w:r>
      <w:proofErr w:type="spellEnd"/>
      <w:r>
        <w:rPr>
          <w:lang w:val="es-ES"/>
        </w:rPr>
        <w:t xml:space="preserve"> id. Identificador del proveedor</w:t>
      </w:r>
    </w:p>
    <w:p w14:paraId="649ABE3C" w14:textId="77777777" w:rsidR="00176A0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. Nombre del proveedor</w:t>
      </w:r>
    </w:p>
    <w:p w14:paraId="1F80FFCE" w14:textId="77777777" w:rsidR="00176A0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 w:rsidRPr="00176A09">
        <w:rPr>
          <w:lang w:val="es-ES"/>
        </w:rPr>
        <w:t>Class</w:t>
      </w:r>
      <w:proofErr w:type="spellEnd"/>
      <w:r w:rsidRPr="00176A09">
        <w:rPr>
          <w:lang w:val="es-ES"/>
        </w:rPr>
        <w:t xml:space="preserve"> id. </w:t>
      </w:r>
      <w:r w:rsidR="00176A09" w:rsidRPr="00176A09">
        <w:rPr>
          <w:lang w:val="es-ES"/>
        </w:rPr>
        <w:t>Indique la c</w:t>
      </w:r>
      <w:r w:rsidRPr="00176A09">
        <w:rPr>
          <w:lang w:val="es-ES"/>
        </w:rPr>
        <w:t>lase del proveedor</w:t>
      </w:r>
      <w:r w:rsidR="00176A09" w:rsidRPr="00176A09">
        <w:rPr>
          <w:lang w:val="es-ES"/>
        </w:rPr>
        <w:t xml:space="preserve">. </w:t>
      </w:r>
      <w:r w:rsidR="00176A09">
        <w:rPr>
          <w:lang w:val="es-ES"/>
        </w:rPr>
        <w:t>Indique</w:t>
      </w:r>
      <w:r w:rsidR="00176A09" w:rsidRPr="00176A09">
        <w:rPr>
          <w:lang w:val="es-ES"/>
        </w:rPr>
        <w:t xml:space="preserve"> el prefijo </w:t>
      </w:r>
      <w:r w:rsidR="00176A09" w:rsidRPr="004D2568">
        <w:rPr>
          <w:b/>
          <w:color w:val="FF0000"/>
          <w:lang w:val="es-ES"/>
        </w:rPr>
        <w:t>FV</w:t>
      </w:r>
      <w:r w:rsidR="00176A09" w:rsidRPr="004D2568">
        <w:rPr>
          <w:color w:val="FF0000"/>
          <w:lang w:val="es-ES"/>
        </w:rPr>
        <w:t xml:space="preserve"> </w:t>
      </w:r>
      <w:r w:rsidR="00176A09" w:rsidRPr="00176A09">
        <w:rPr>
          <w:lang w:val="es-ES"/>
        </w:rPr>
        <w:t xml:space="preserve">para </w:t>
      </w:r>
      <w:proofErr w:type="spellStart"/>
      <w:r w:rsidR="00176A09" w:rsidRPr="00176A09">
        <w:rPr>
          <w:lang w:val="es-ES"/>
        </w:rPr>
        <w:t>Foreign</w:t>
      </w:r>
      <w:proofErr w:type="spellEnd"/>
      <w:r w:rsidR="00176A09" w:rsidRPr="00176A09">
        <w:rPr>
          <w:lang w:val="es-ES"/>
        </w:rPr>
        <w:t xml:space="preserve"> </w:t>
      </w:r>
      <w:proofErr w:type="spellStart"/>
      <w:r w:rsidR="00176A09" w:rsidRPr="00176A09">
        <w:rPr>
          <w:lang w:val="es-ES"/>
        </w:rPr>
        <w:t>vendors</w:t>
      </w:r>
      <w:proofErr w:type="spellEnd"/>
      <w:r w:rsidR="00176A09">
        <w:rPr>
          <w:lang w:val="es-ES"/>
        </w:rPr>
        <w:t xml:space="preserve">. </w:t>
      </w:r>
      <w:r w:rsidR="00176A09" w:rsidRPr="00176A09">
        <w:rPr>
          <w:lang w:val="es-ES"/>
        </w:rPr>
        <w:t>Esto sirve para indicar si el pago es local o al exterior en el ATS</w:t>
      </w:r>
    </w:p>
    <w:p w14:paraId="32E24CEA" w14:textId="77777777" w:rsidR="0026176B" w:rsidRPr="00176A09" w:rsidRDefault="0026176B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 w:rsidRPr="00176A09">
        <w:rPr>
          <w:lang w:val="es-ES"/>
        </w:rPr>
        <w:t>Address</w:t>
      </w:r>
      <w:proofErr w:type="spellEnd"/>
      <w:r w:rsidRPr="00176A09">
        <w:rPr>
          <w:lang w:val="es-ES"/>
        </w:rPr>
        <w:t xml:space="preserve"> id. Indique un identificador de dirección</w:t>
      </w:r>
    </w:p>
    <w:p w14:paraId="2EAD8700" w14:textId="77777777" w:rsidR="00133EF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t>Tax</w:t>
      </w:r>
      <w:proofErr w:type="spellEnd"/>
      <w:r>
        <w:rPr>
          <w:lang w:val="es-ES"/>
        </w:rPr>
        <w:t xml:space="preserve"> Schedule. Plan de impuestos</w:t>
      </w:r>
    </w:p>
    <w:p w14:paraId="5220C43F" w14:textId="77777777" w:rsidR="0026176B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t>Shipping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method</w:t>
      </w:r>
      <w:proofErr w:type="spellEnd"/>
      <w:r>
        <w:rPr>
          <w:lang w:val="es-ES"/>
        </w:rPr>
        <w:t>. Indique el valor COMPRA</w:t>
      </w:r>
    </w:p>
    <w:p w14:paraId="4E157609" w14:textId="77777777" w:rsidR="00846885" w:rsidRDefault="00846885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Código de país según la tabla de Países del Anexo Transaccional Simplificado</w:t>
      </w:r>
    </w:p>
    <w:p w14:paraId="285E063F" w14:textId="654FFB5C" w:rsidR="00C6743B" w:rsidRPr="0026176B" w:rsidRDefault="00BA6063" w:rsidP="00176A09">
      <w:pPr>
        <w:pStyle w:val="ListParagraph"/>
        <w:numPr>
          <w:ilvl w:val="0"/>
          <w:numId w:val="21"/>
        </w:numPr>
        <w:rPr>
          <w:lang w:val="es-ES"/>
        </w:rPr>
      </w:pPr>
      <w:r w:rsidRPr="0026176B">
        <w:rPr>
          <w:lang w:val="es-ES"/>
        </w:rPr>
        <w:t>A continuación</w:t>
      </w:r>
      <w:r w:rsidR="00FF4E70">
        <w:rPr>
          <w:lang w:val="es-ES"/>
        </w:rPr>
        <w:t>,</w:t>
      </w:r>
      <w:r w:rsidRPr="0026176B">
        <w:rPr>
          <w:lang w:val="es-ES"/>
        </w:rPr>
        <w:t xml:space="preserve"> asigne el número de RUC usando </w:t>
      </w:r>
      <w:r w:rsidR="00C6743B" w:rsidRPr="0026176B">
        <w:rPr>
          <w:lang w:val="es-ES"/>
        </w:rPr>
        <w:t xml:space="preserve">la opción </w:t>
      </w:r>
      <w:proofErr w:type="spellStart"/>
      <w:r w:rsidR="00C6743B" w:rsidRPr="0026176B">
        <w:rPr>
          <w:lang w:val="es-ES"/>
        </w:rPr>
        <w:t>Additional</w:t>
      </w:r>
      <w:proofErr w:type="spellEnd"/>
      <w:r w:rsidR="00C6743B" w:rsidRPr="0026176B">
        <w:rPr>
          <w:lang w:val="es-ES"/>
        </w:rPr>
        <w:t xml:space="preserve"> </w:t>
      </w:r>
      <w:proofErr w:type="spellStart"/>
      <w:r w:rsidR="002B7C43" w:rsidRPr="0026176B">
        <w:rPr>
          <w:lang w:val="es-ES"/>
        </w:rPr>
        <w:t>supplier</w:t>
      </w:r>
      <w:proofErr w:type="spellEnd"/>
      <w:r w:rsidR="002B7C43" w:rsidRPr="0026176B">
        <w:rPr>
          <w:lang w:val="es-ES"/>
        </w:rPr>
        <w:t xml:space="preserve"> </w:t>
      </w:r>
      <w:proofErr w:type="spellStart"/>
      <w:r w:rsidR="002B7C43" w:rsidRPr="0026176B">
        <w:rPr>
          <w:lang w:val="es-ES"/>
        </w:rPr>
        <w:t>information</w:t>
      </w:r>
      <w:proofErr w:type="spellEnd"/>
      <w:r w:rsidR="00C6743B" w:rsidRPr="0026176B">
        <w:rPr>
          <w:lang w:val="es-ES"/>
        </w:rPr>
        <w:t xml:space="preserve"> del menú </w:t>
      </w:r>
      <w:proofErr w:type="spellStart"/>
      <w:r w:rsidR="00C6743B" w:rsidRPr="0026176B">
        <w:rPr>
          <w:lang w:val="es-ES"/>
        </w:rPr>
        <w:t>Additional</w:t>
      </w:r>
      <w:proofErr w:type="spellEnd"/>
      <w:r w:rsidR="00C6743B" w:rsidRPr="0026176B">
        <w:rPr>
          <w:lang w:val="es-ES"/>
        </w:rPr>
        <w:t>.</w:t>
      </w:r>
    </w:p>
    <w:p w14:paraId="3A226399" w14:textId="2AD72152" w:rsidR="002B7C43" w:rsidRDefault="004D6EFF" w:rsidP="004D6EFF">
      <w:pPr>
        <w:ind w:firstLine="36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0C3EEC7" wp14:editId="0F2E0CBC">
                <wp:simplePos x="0" y="0"/>
                <wp:positionH relativeFrom="column">
                  <wp:posOffset>-66675</wp:posOffset>
                </wp:positionH>
                <wp:positionV relativeFrom="paragraph">
                  <wp:posOffset>1821180</wp:posOffset>
                </wp:positionV>
                <wp:extent cx="293370" cy="304165"/>
                <wp:effectExtent l="19050" t="38100" r="849630" b="19685"/>
                <wp:wrapNone/>
                <wp:docPr id="56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4594"/>
                            <a:gd name="adj6" fmla="val 39458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120F18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3EEC7" id="_x0000_s1033" type="#_x0000_t48" style="position:absolute;left:0;text-align:left;margin-left:-5.25pt;margin-top:143.4pt;width:23.1pt;height:23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" adj="85231,-992,64847,8117,27210,8117" strokecolor="red" strokeweight="2.5pt">
                <v:shadow color="#868686"/>
                <v:textbox>
                  <w:txbxContent>
                    <w:p w14:paraId="07120F18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1CCEBC4" wp14:editId="1A261491">
                <wp:simplePos x="0" y="0"/>
                <wp:positionH relativeFrom="column">
                  <wp:posOffset>-114300</wp:posOffset>
                </wp:positionH>
                <wp:positionV relativeFrom="paragraph">
                  <wp:posOffset>3145155</wp:posOffset>
                </wp:positionV>
                <wp:extent cx="293370" cy="304165"/>
                <wp:effectExtent l="19050" t="38100" r="982980" b="19685"/>
                <wp:wrapNone/>
                <wp:docPr id="27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4594"/>
                            <a:gd name="adj6" fmla="val 44329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EA42852" w14:textId="77777777" w:rsidR="00F83BC9" w:rsidRPr="00973A34" w:rsidRDefault="00F83BC9" w:rsidP="0084688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CEBC4" id="_x0000_s1034" type="#_x0000_t48" style="position:absolute;left:0;text-align:left;margin-left:-9pt;margin-top:247.65pt;width:23.1pt;height:2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" adj="95751,-992,64847,8117,27210,8117" strokecolor="red" strokeweight="2.5pt">
                <v:shadow color="#868686"/>
                <v:textbox>
                  <w:txbxContent>
                    <w:p w14:paraId="5EA42852" w14:textId="77777777" w:rsidR="00F83BC9" w:rsidRPr="00973A34" w:rsidRDefault="00F83BC9" w:rsidP="0084688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01E8DE" wp14:editId="3D28CD60">
                <wp:simplePos x="0" y="0"/>
                <wp:positionH relativeFrom="column">
                  <wp:posOffset>-133350</wp:posOffset>
                </wp:positionH>
                <wp:positionV relativeFrom="paragraph">
                  <wp:posOffset>1116330</wp:posOffset>
                </wp:positionV>
                <wp:extent cx="293370" cy="304165"/>
                <wp:effectExtent l="19050" t="209550" r="944880" b="19685"/>
                <wp:wrapNone/>
                <wp:docPr id="52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57830"/>
                            <a:gd name="adj6" fmla="val 42381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1560FC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1E8DE" id="_x0000_s1035" type="#_x0000_t48" style="position:absolute;left:0;text-align:left;margin-left:-10.5pt;margin-top:87.9pt;width:23.1pt;height:23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" adj="91543,-12491,64847,8117,27210,8117" strokecolor="red" strokeweight="2.5pt">
                <v:shadow color="#868686"/>
                <v:textbox>
                  <w:txbxContent>
                    <w:p w14:paraId="701560FC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D440D8" wp14:editId="43FE311C">
                <wp:simplePos x="0" y="0"/>
                <wp:positionH relativeFrom="column">
                  <wp:posOffset>-47625</wp:posOffset>
                </wp:positionH>
                <wp:positionV relativeFrom="paragraph">
                  <wp:posOffset>773430</wp:posOffset>
                </wp:positionV>
                <wp:extent cx="293370" cy="304165"/>
                <wp:effectExtent l="19050" t="19050" r="887730" b="19685"/>
                <wp:wrapNone/>
                <wp:docPr id="5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932"/>
                            <a:gd name="adj6" fmla="val 40757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2643A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440D8" id="_x0000_s1036" type="#_x0000_t48" style="position:absolute;left:0;text-align:left;margin-left:-3.75pt;margin-top:60.9pt;width:23.1pt;height:23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" adj="88036,1713,64847,8117,27210,8117" strokecolor="red" strokeweight="2.5pt">
                <v:shadow color="#868686"/>
                <v:textbox>
                  <w:txbxContent>
                    <w:p w14:paraId="6F2643A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8806F8" wp14:editId="67AA53A8">
                <wp:simplePos x="0" y="0"/>
                <wp:positionH relativeFrom="margin">
                  <wp:posOffset>5772150</wp:posOffset>
                </wp:positionH>
                <wp:positionV relativeFrom="paragraph">
                  <wp:posOffset>2884805</wp:posOffset>
                </wp:positionV>
                <wp:extent cx="293370" cy="304165"/>
                <wp:effectExtent l="933450" t="19050" r="11430" b="19685"/>
                <wp:wrapNone/>
                <wp:docPr id="5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5868"/>
                            <a:gd name="adj6" fmla="val -32142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F810EDC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806F8" id="_x0000_s1037" type="#_x0000_t48" style="position:absolute;left:0;text-align:left;margin-left:454.5pt;margin-top:227.15pt;width:23.1pt;height:23.9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" adj="-69429,3427,-52785,8117,-5610,8117" strokecolor="red" strokeweight="2.5pt">
                <v:shadow color="#868686"/>
                <v:textbox>
                  <w:txbxContent>
                    <w:p w14:paraId="3F810EDC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BC9BCF" wp14:editId="7EA9175D">
                <wp:simplePos x="0" y="0"/>
                <wp:positionH relativeFrom="margin">
                  <wp:posOffset>5772150</wp:posOffset>
                </wp:positionH>
                <wp:positionV relativeFrom="paragraph">
                  <wp:posOffset>2532380</wp:posOffset>
                </wp:positionV>
                <wp:extent cx="293370" cy="304165"/>
                <wp:effectExtent l="952500" t="19050" r="11430" b="19685"/>
                <wp:wrapNone/>
                <wp:docPr id="54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69104"/>
                            <a:gd name="adj6" fmla="val -32792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741383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C9BCF" id="_x0000_s1038" type="#_x0000_t48" style="position:absolute;left:0;text-align:left;margin-left:454.5pt;margin-top:199.4pt;width:23.1pt;height:23.9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" adj="-70831,14926,-52785,8117,-5610,8117" strokecolor="red" strokeweight="2.5pt">
                <v:shadow color="#868686"/>
                <v:textbox>
                  <w:txbxContent>
                    <w:p w14:paraId="09741383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A012AF" wp14:editId="43A0FAE2">
                <wp:simplePos x="0" y="0"/>
                <wp:positionH relativeFrom="margin">
                  <wp:posOffset>5895975</wp:posOffset>
                </wp:positionH>
                <wp:positionV relativeFrom="paragraph">
                  <wp:posOffset>941705</wp:posOffset>
                </wp:positionV>
                <wp:extent cx="293370" cy="304165"/>
                <wp:effectExtent l="952500" t="19050" r="11430" b="19685"/>
                <wp:wrapNone/>
                <wp:docPr id="53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56578"/>
                            <a:gd name="adj6" fmla="val -3311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C427C8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012AF" id="_x0000_s1039" type="#_x0000_t48" style="position:absolute;left:0;text-align:left;margin-left:464.25pt;margin-top:74.15pt;width:23.1pt;height:23.9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" adj="-71533,12221,-52785,8117,-5610,8117" strokecolor="red" strokeweight="2.5pt">
                <v:shadow color="#868686"/>
                <v:textbox>
                  <w:txbxContent>
                    <w:p w14:paraId="0DC427C8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8A25FF3" wp14:editId="20DDAA8D">
                <wp:simplePos x="0" y="0"/>
                <wp:positionH relativeFrom="column">
                  <wp:posOffset>1847850</wp:posOffset>
                </wp:positionH>
                <wp:positionV relativeFrom="paragraph">
                  <wp:posOffset>382905</wp:posOffset>
                </wp:positionV>
                <wp:extent cx="2000250" cy="209550"/>
                <wp:effectExtent l="19050" t="19050" r="19050" b="19050"/>
                <wp:wrapNone/>
                <wp:docPr id="156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0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814636" id="Rectangle 99" o:spid="_x0000_s1026" style="position:absolute;margin-left:145.5pt;margin-top:30.15pt;width:157.5pt;height:16.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" filled="f" strokecolor="red" strokeweight="2.5pt">
                <v:shadow color="#868686"/>
              </v:rect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C768E9" wp14:editId="328CB923">
                <wp:simplePos x="0" y="0"/>
                <wp:positionH relativeFrom="margin">
                  <wp:posOffset>5867400</wp:posOffset>
                </wp:positionH>
                <wp:positionV relativeFrom="paragraph">
                  <wp:posOffset>448310</wp:posOffset>
                </wp:positionV>
                <wp:extent cx="293370" cy="304165"/>
                <wp:effectExtent l="1962150" t="19050" r="11430" b="19685"/>
                <wp:wrapNone/>
                <wp:docPr id="57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9000"/>
                            <a:gd name="adj6" fmla="val -68506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CC00937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768E9" id="_x0000_s1040" type="#_x0000_t48" style="position:absolute;left:0;text-align:left;margin-left:462pt;margin-top:35.3pt;width:23.1pt;height:23.9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" adj="-147974,4104,-52785,8117,-5610,8117" strokecolor="red" strokeweight="2.5pt">
                <v:shadow color="#868686"/>
                <v:textbox>
                  <w:txbxContent>
                    <w:p w14:paraId="7CC00937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6885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57E6D3E" wp14:editId="1490DA80">
                <wp:simplePos x="0" y="0"/>
                <wp:positionH relativeFrom="margin">
                  <wp:align>right</wp:align>
                </wp:positionH>
                <wp:positionV relativeFrom="paragraph">
                  <wp:posOffset>3973830</wp:posOffset>
                </wp:positionV>
                <wp:extent cx="409575" cy="304165"/>
                <wp:effectExtent l="2133600" t="19050" r="28575" b="133985"/>
                <wp:wrapNone/>
                <wp:docPr id="19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6419850" y="4019550"/>
                          <a:ext cx="4095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31734"/>
                            <a:gd name="adj6" fmla="val -50747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E6C3CF" w14:textId="77777777" w:rsidR="00F83BC9" w:rsidRPr="00973A34" w:rsidRDefault="00F83BC9" w:rsidP="0084688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E6D3E" id="_x0000_s1041" type="#_x0000_t48" style="position:absolute;left:0;text-align:left;margin-left:-18.95pt;margin-top:312.9pt;width:32.25pt;height:23.95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" adj="-109615,28455,-52785,8117,-5610,8117" strokecolor="red" strokeweight="2.5pt">
                <v:shadow color="#868686"/>
                <v:textbox>
                  <w:txbxContent>
                    <w:p w14:paraId="0DE6C3CF" w14:textId="77777777" w:rsidR="00F83BC9" w:rsidRPr="00973A34" w:rsidRDefault="00F83BC9" w:rsidP="0084688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996D64" wp14:editId="5BDE1FB0">
            <wp:extent cx="5604436" cy="454342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635" cy="45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9A76" w14:textId="77777777" w:rsidR="004D6EFF" w:rsidRDefault="004D6EFF" w:rsidP="00C6743B">
      <w:pPr>
        <w:pStyle w:val="ListParagraph"/>
        <w:ind w:left="0"/>
        <w:rPr>
          <w:lang w:val="es-ES"/>
        </w:rPr>
      </w:pPr>
    </w:p>
    <w:p w14:paraId="5453ADB6" w14:textId="34124F2B" w:rsidR="00C6743B" w:rsidRDefault="002E18F5" w:rsidP="00C6743B">
      <w:pPr>
        <w:pStyle w:val="ListParagraph"/>
        <w:ind w:left="0"/>
        <w:rPr>
          <w:lang w:val="es-ES"/>
        </w:rPr>
      </w:pPr>
      <w:r>
        <w:rPr>
          <w:lang w:val="es-ES"/>
        </w:rPr>
        <w:t>En</w:t>
      </w:r>
      <w:r w:rsidR="00C6743B">
        <w:rPr>
          <w:lang w:val="es-ES"/>
        </w:rPr>
        <w:t xml:space="preserve"> la ventana </w:t>
      </w:r>
      <w:proofErr w:type="spellStart"/>
      <w:r w:rsidR="002B7C43">
        <w:rPr>
          <w:lang w:val="es-ES"/>
        </w:rPr>
        <w:t>Supplier</w:t>
      </w:r>
      <w:proofErr w:type="spellEnd"/>
      <w:r w:rsidR="00C6743B">
        <w:rPr>
          <w:lang w:val="es-ES"/>
        </w:rPr>
        <w:t xml:space="preserve"> </w:t>
      </w:r>
      <w:proofErr w:type="spellStart"/>
      <w:r w:rsidR="00C6743B">
        <w:rPr>
          <w:lang w:val="es-ES"/>
        </w:rPr>
        <w:t>information</w:t>
      </w:r>
      <w:proofErr w:type="spellEnd"/>
      <w:r w:rsidR="00C6743B">
        <w:rPr>
          <w:lang w:val="es-ES"/>
        </w:rPr>
        <w:t xml:space="preserve"> </w:t>
      </w:r>
      <w:r w:rsidR="008C6825">
        <w:rPr>
          <w:lang w:val="es-ES"/>
        </w:rPr>
        <w:t xml:space="preserve">debe ingresar </w:t>
      </w:r>
      <w:r w:rsidR="00C6743B">
        <w:rPr>
          <w:lang w:val="es-ES"/>
        </w:rPr>
        <w:t>los siguientes datos:</w:t>
      </w:r>
    </w:p>
    <w:p w14:paraId="293C03BF" w14:textId="77777777" w:rsidR="00C6743B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. Nombre del proveedor</w:t>
      </w:r>
    </w:p>
    <w:p w14:paraId="7E688E0D" w14:textId="77777777" w:rsidR="00C6743B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 xml:space="preserve">Company </w:t>
      </w:r>
      <w:proofErr w:type="spellStart"/>
      <w:r>
        <w:rPr>
          <w:lang w:val="es-ES"/>
        </w:rPr>
        <w:t>address</w:t>
      </w:r>
      <w:proofErr w:type="spellEnd"/>
      <w:r>
        <w:rPr>
          <w:lang w:val="es-ES"/>
        </w:rPr>
        <w:t xml:space="preserve"> id</w:t>
      </w:r>
    </w:p>
    <w:p w14:paraId="0C1E767F" w14:textId="77777777" w:rsidR="002B7C43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t>Authorization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number</w:t>
      </w:r>
      <w:proofErr w:type="spellEnd"/>
      <w:r>
        <w:rPr>
          <w:lang w:val="es-ES"/>
        </w:rPr>
        <w:t>. Número predeterminado del proveedor al ingresar facturas</w:t>
      </w:r>
    </w:p>
    <w:p w14:paraId="07B49DAA" w14:textId="77777777" w:rsidR="002B7C43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lastRenderedPageBreak/>
        <w:t>Invoice</w:t>
      </w:r>
      <w:proofErr w:type="spellEnd"/>
      <w:r>
        <w:rPr>
          <w:lang w:val="es-ES"/>
        </w:rPr>
        <w:t xml:space="preserve"> serial </w:t>
      </w:r>
      <w:proofErr w:type="spellStart"/>
      <w:r>
        <w:rPr>
          <w:lang w:val="es-ES"/>
        </w:rPr>
        <w:t>number</w:t>
      </w:r>
      <w:proofErr w:type="spellEnd"/>
      <w:r>
        <w:rPr>
          <w:lang w:val="es-ES"/>
        </w:rPr>
        <w:t>. Código predeterminado del proveedor al ingresar facturas</w:t>
      </w:r>
    </w:p>
    <w:p w14:paraId="371126B9" w14:textId="77777777" w:rsidR="002B7C43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proofErr w:type="spellStart"/>
      <w:r>
        <w:rPr>
          <w:lang w:val="es-ES"/>
        </w:rPr>
        <w:t>Supplier</w:t>
      </w:r>
      <w:proofErr w:type="spellEnd"/>
      <w:r>
        <w:rPr>
          <w:lang w:val="es-ES"/>
        </w:rPr>
        <w:t xml:space="preserve"> RUC. Utilice el botón de búsqueda (lupa) para seleccionar el RUC</w:t>
      </w:r>
    </w:p>
    <w:p w14:paraId="2807683E" w14:textId="161621D9" w:rsidR="002B7C43" w:rsidRPr="002B7C43" w:rsidRDefault="004D6EFF" w:rsidP="004D6EFF">
      <w:pPr>
        <w:ind w:left="360" w:firstLine="36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3D475BA" wp14:editId="3A6BEB14">
                <wp:simplePos x="0" y="0"/>
                <wp:positionH relativeFrom="column">
                  <wp:posOffset>4171950</wp:posOffset>
                </wp:positionH>
                <wp:positionV relativeFrom="paragraph">
                  <wp:posOffset>1298575</wp:posOffset>
                </wp:positionV>
                <wp:extent cx="514350" cy="304165"/>
                <wp:effectExtent l="1733550" t="19050" r="19050" b="19685"/>
                <wp:wrapNone/>
                <wp:docPr id="15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50105"/>
                            <a:gd name="adj4" fmla="val -302816"/>
                            <a:gd name="adj5" fmla="val 75367"/>
                            <a:gd name="adj6" fmla="val -33237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C7B3B3E" w14:textId="77777777" w:rsidR="00F83BC9" w:rsidRPr="00973A34" w:rsidRDefault="00F83BC9" w:rsidP="00C6743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475BA" id="_x0000_s1042" type="#_x0000_t48" style="position:absolute;left:0;text-align:left;margin-left:328.5pt;margin-top:102.25pt;width:40.5pt;height:23.9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" adj="-71792,16279,-65408,10823,-5610,8117" strokecolor="red" strokeweight="2.5pt">
                <v:shadow color="#868686"/>
                <v:textbox>
                  <w:txbxContent>
                    <w:p w14:paraId="7C7B3B3E" w14:textId="77777777" w:rsidR="00F83BC9" w:rsidRPr="00973A34" w:rsidRDefault="00F83BC9" w:rsidP="00C6743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0A1AA29" wp14:editId="2244A758">
                <wp:simplePos x="0" y="0"/>
                <wp:positionH relativeFrom="column">
                  <wp:posOffset>152400</wp:posOffset>
                </wp:positionH>
                <wp:positionV relativeFrom="paragraph">
                  <wp:posOffset>1005205</wp:posOffset>
                </wp:positionV>
                <wp:extent cx="293370" cy="304165"/>
                <wp:effectExtent l="19050" t="38100" r="1611630" b="19685"/>
                <wp:wrapNone/>
                <wp:docPr id="153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1463"/>
                            <a:gd name="adj6" fmla="val 66082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166735" w14:textId="77777777" w:rsidR="00F83BC9" w:rsidRPr="00973A34" w:rsidRDefault="00F83BC9" w:rsidP="00C6743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1AA29" id="_x0000_s1043" type="#_x0000_t48" style="position:absolute;left:0;text-align:left;margin-left:12pt;margin-top:79.15pt;width:23.1pt;height:23.9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" adj="142738,-316,64847,8117,27210,8117" strokecolor="red" strokeweight="2.5pt">
                <v:shadow color="#868686"/>
                <v:textbox>
                  <w:txbxContent>
                    <w:p w14:paraId="15166735" w14:textId="77777777" w:rsidR="00F83BC9" w:rsidRPr="00973A34" w:rsidRDefault="00F83BC9" w:rsidP="00C6743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16942C" wp14:editId="3D27285F">
                <wp:simplePos x="0" y="0"/>
                <wp:positionH relativeFrom="column">
                  <wp:posOffset>28575</wp:posOffset>
                </wp:positionH>
                <wp:positionV relativeFrom="paragraph">
                  <wp:posOffset>1708150</wp:posOffset>
                </wp:positionV>
                <wp:extent cx="379095" cy="304165"/>
                <wp:effectExtent l="19050" t="19050" r="1697355" b="19685"/>
                <wp:wrapNone/>
                <wp:docPr id="5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909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38097"/>
                            <a:gd name="adj5" fmla="val 11067"/>
                            <a:gd name="adj6" fmla="val 54008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2B4A141" w14:textId="77777777" w:rsidR="00F83BC9" w:rsidRPr="00973A34" w:rsidRDefault="00F83BC9" w:rsidP="002B7C4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6942C" id="AutoShape 103" o:spid="_x0000_s1044" type="#_x0000_t48" style="position:absolute;left:0;text-align:left;margin-left:2.25pt;margin-top:134.5pt;width:29.85pt;height:23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" adj="116658,2390,73029,8117,27210,8117" strokecolor="red" strokeweight="2.5pt">
                <v:shadow color="#868686"/>
                <v:textbox>
                  <w:txbxContent>
                    <w:p w14:paraId="32B4A141" w14:textId="77777777" w:rsidR="00F83BC9" w:rsidRPr="00973A34" w:rsidRDefault="00F83BC9" w:rsidP="002B7C4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58FA4E1" wp14:editId="6B0515ED">
                <wp:simplePos x="0" y="0"/>
                <wp:positionH relativeFrom="column">
                  <wp:posOffset>-304800</wp:posOffset>
                </wp:positionH>
                <wp:positionV relativeFrom="paragraph">
                  <wp:posOffset>1327150</wp:posOffset>
                </wp:positionV>
                <wp:extent cx="398145" cy="304165"/>
                <wp:effectExtent l="19050" t="19050" r="2059305" b="19685"/>
                <wp:wrapNone/>
                <wp:docPr id="154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814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38097"/>
                            <a:gd name="adj5" fmla="val 29856"/>
                            <a:gd name="adj6" fmla="val 6120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5A28A4" w14:textId="77777777" w:rsidR="00F83BC9" w:rsidRPr="00973A34" w:rsidRDefault="00F83BC9" w:rsidP="00C6743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FA4E1" id="_x0000_s1045" type="#_x0000_t48" style="position:absolute;left:0;text-align:left;margin-left:-24pt;margin-top:104.5pt;width:31.35pt;height:23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" adj="132197,6449,73029,8117,27210,8117" strokecolor="red" strokeweight="2.5pt">
                <v:shadow color="#868686"/>
                <v:textbox>
                  <w:txbxContent>
                    <w:p w14:paraId="7D5A28A4" w14:textId="77777777" w:rsidR="00F83BC9" w:rsidRPr="00973A34" w:rsidRDefault="00F83BC9" w:rsidP="00C6743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5F98FE" wp14:editId="6A1D4664">
                <wp:simplePos x="0" y="0"/>
                <wp:positionH relativeFrom="column">
                  <wp:posOffset>-304800</wp:posOffset>
                </wp:positionH>
                <wp:positionV relativeFrom="paragraph">
                  <wp:posOffset>763905</wp:posOffset>
                </wp:positionV>
                <wp:extent cx="398145" cy="304165"/>
                <wp:effectExtent l="19050" t="190500" r="878205" b="19685"/>
                <wp:wrapNone/>
                <wp:docPr id="207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814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18790"/>
                            <a:gd name="adj4" fmla="val 225657"/>
                            <a:gd name="adj5" fmla="val -54695"/>
                            <a:gd name="adj6" fmla="val 31297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74B32E" w14:textId="77777777" w:rsidR="00F83BC9" w:rsidRPr="00973A34" w:rsidRDefault="00F83BC9" w:rsidP="00982E1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F98FE" id="_x0000_s1046" type="#_x0000_t48" style="position:absolute;left:0;text-align:left;margin-left:-24pt;margin-top:60.15pt;width:31.35pt;height:23.9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" adj="67603,-11814,48742,4059,27210,8117" strokecolor="red" strokeweight="2.5pt">
                <v:shadow color="#868686"/>
                <v:textbox>
                  <w:txbxContent>
                    <w:p w14:paraId="0974B32E" w14:textId="77777777" w:rsidR="00F83BC9" w:rsidRPr="00973A34" w:rsidRDefault="00F83BC9" w:rsidP="00982E1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26176B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B51B5F" wp14:editId="22CBC2CE">
                <wp:simplePos x="0" y="0"/>
                <wp:positionH relativeFrom="column">
                  <wp:posOffset>4171950</wp:posOffset>
                </wp:positionH>
                <wp:positionV relativeFrom="paragraph">
                  <wp:posOffset>2021840</wp:posOffset>
                </wp:positionV>
                <wp:extent cx="400050" cy="304165"/>
                <wp:effectExtent l="742950" t="19050" r="19050" b="19685"/>
                <wp:wrapNone/>
                <wp:docPr id="6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69104"/>
                            <a:gd name="adj6" fmla="val -18181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F8CF279" w14:textId="77777777" w:rsidR="00F83BC9" w:rsidRPr="00973A34" w:rsidRDefault="00F83BC9" w:rsidP="002B7C4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51B5F" id="_x0000_s1047" type="#_x0000_t48" style="position:absolute;left:0;text-align:left;margin-left:328.5pt;margin-top:159.2pt;width:31.5pt;height:23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" adj="-39273,14926,-28941,9470,-5610,8117" strokecolor="red" strokeweight="2.5pt">
                <v:shadow color="#868686"/>
                <v:textbox>
                  <w:txbxContent>
                    <w:p w14:paraId="5F8CF279" w14:textId="77777777" w:rsidR="00F83BC9" w:rsidRPr="00973A34" w:rsidRDefault="00F83BC9" w:rsidP="002B7C4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B7C43">
        <w:rPr>
          <w:noProof/>
          <w:lang w:val="es-BO" w:eastAsia="es-BO"/>
        </w:rPr>
        <w:drawing>
          <wp:inline distT="0" distB="0" distL="0" distR="0" wp14:anchorId="6D5715F7" wp14:editId="40F29D4A">
            <wp:extent cx="35433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CE9E" w14:textId="77777777" w:rsidR="00C6743B" w:rsidRDefault="00C6743B" w:rsidP="00C6743B">
      <w:pPr>
        <w:pStyle w:val="ListParagraph"/>
        <w:ind w:left="360"/>
        <w:rPr>
          <w:noProof/>
          <w:lang w:val="es-BO" w:eastAsia="es-BO"/>
        </w:rPr>
      </w:pPr>
    </w:p>
    <w:p w14:paraId="34A150CD" w14:textId="77777777" w:rsidR="00C6743B" w:rsidRPr="00982E13" w:rsidRDefault="00C6743B" w:rsidP="00982E13">
      <w:pPr>
        <w:pStyle w:val="ListParagraph"/>
        <w:numPr>
          <w:ilvl w:val="0"/>
          <w:numId w:val="21"/>
        </w:numPr>
        <w:rPr>
          <w:lang w:val="es-ES"/>
        </w:rPr>
      </w:pPr>
      <w:r w:rsidRPr="00982E13">
        <w:rPr>
          <w:lang w:val="es-ES"/>
        </w:rPr>
        <w:t xml:space="preserve">Presione el botón </w:t>
      </w:r>
      <w:proofErr w:type="spellStart"/>
      <w:r w:rsidRPr="00982E13">
        <w:rPr>
          <w:lang w:val="es-ES"/>
        </w:rPr>
        <w:t>Save</w:t>
      </w:r>
      <w:proofErr w:type="spellEnd"/>
      <w:r w:rsidR="00846885" w:rsidRPr="00982E13">
        <w:rPr>
          <w:lang w:val="es-ES"/>
        </w:rPr>
        <w:t xml:space="preserve"> y vuelva a la ventana </w:t>
      </w:r>
      <w:proofErr w:type="spellStart"/>
      <w:r w:rsidR="00846885" w:rsidRPr="00982E13">
        <w:rPr>
          <w:lang w:val="es-ES"/>
        </w:rPr>
        <w:t>Vendor</w:t>
      </w:r>
      <w:proofErr w:type="spellEnd"/>
      <w:r w:rsidR="00846885" w:rsidRPr="00982E13">
        <w:rPr>
          <w:lang w:val="es-ES"/>
        </w:rPr>
        <w:t xml:space="preserve"> </w:t>
      </w:r>
      <w:proofErr w:type="spellStart"/>
      <w:r w:rsidR="00846885" w:rsidRPr="00982E13">
        <w:rPr>
          <w:lang w:val="es-ES"/>
        </w:rPr>
        <w:t>Maintenance</w:t>
      </w:r>
      <w:proofErr w:type="spellEnd"/>
    </w:p>
    <w:p w14:paraId="2BA5944D" w14:textId="77777777" w:rsidR="00846885" w:rsidRDefault="00846885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 xml:space="preserve">En la ventana </w:t>
      </w:r>
      <w:proofErr w:type="spellStart"/>
      <w:r>
        <w:rPr>
          <w:lang w:val="es-ES"/>
        </w:rPr>
        <w:t>Vendor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Maintenance</w:t>
      </w:r>
      <w:proofErr w:type="spellEnd"/>
      <w:r>
        <w:rPr>
          <w:lang w:val="es-ES"/>
        </w:rPr>
        <w:t xml:space="preserve">, presione el botón </w:t>
      </w:r>
      <w:proofErr w:type="spellStart"/>
      <w:r>
        <w:rPr>
          <w:lang w:val="es-ES"/>
        </w:rPr>
        <w:t>Options</w:t>
      </w:r>
      <w:proofErr w:type="spellEnd"/>
    </w:p>
    <w:p w14:paraId="0A3720EC" w14:textId="77115A4B" w:rsidR="00176A09" w:rsidRDefault="00176A09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 xml:space="preserve">En caso de que el proveedor tenga pasaporte, en el </w:t>
      </w:r>
      <w:r w:rsidRPr="00846885">
        <w:rPr>
          <w:lang w:val="es-ES"/>
        </w:rPr>
        <w:t xml:space="preserve">campo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defined</w:t>
      </w:r>
      <w:proofErr w:type="spellEnd"/>
      <w:r>
        <w:rPr>
          <w:lang w:val="es-ES"/>
        </w:rPr>
        <w:t xml:space="preserve"> </w:t>
      </w:r>
      <w:r w:rsidRPr="00846885">
        <w:rPr>
          <w:lang w:val="es-ES"/>
        </w:rPr>
        <w:t>2</w:t>
      </w:r>
      <w:r>
        <w:rPr>
          <w:lang w:val="es-ES"/>
        </w:rPr>
        <w:t xml:space="preserve">, </w:t>
      </w:r>
      <w:r w:rsidR="00E72D86">
        <w:rPr>
          <w:lang w:val="es-ES"/>
        </w:rPr>
        <w:t xml:space="preserve">puede indicar uno de los siguientes valores: </w:t>
      </w:r>
      <w:r w:rsidRPr="00846885">
        <w:rPr>
          <w:lang w:val="es-ES"/>
        </w:rPr>
        <w:t>SI</w:t>
      </w:r>
      <w:r w:rsidR="00E72D86">
        <w:rPr>
          <w:lang w:val="es-ES"/>
        </w:rPr>
        <w:t>, NO</w:t>
      </w:r>
      <w:r>
        <w:rPr>
          <w:lang w:val="es-ES"/>
        </w:rPr>
        <w:t xml:space="preserve">. </w:t>
      </w:r>
      <w:r w:rsidRPr="00846885">
        <w:rPr>
          <w:lang w:val="es-ES"/>
        </w:rPr>
        <w:t>Se usa en el ATS como Parte Relacionada</w:t>
      </w:r>
      <w:r>
        <w:rPr>
          <w:lang w:val="es-ES"/>
        </w:rPr>
        <w:t>.</w:t>
      </w:r>
    </w:p>
    <w:p w14:paraId="7FF6B421" w14:textId="156A15C6" w:rsidR="00846885" w:rsidRPr="00846885" w:rsidRDefault="00846885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E</w:t>
      </w:r>
      <w:r w:rsidRPr="00846885">
        <w:rPr>
          <w:lang w:val="es-ES"/>
        </w:rPr>
        <w:t>n caso de que el proveedor tenga pasaporte</w:t>
      </w:r>
      <w:r>
        <w:rPr>
          <w:lang w:val="es-ES"/>
        </w:rPr>
        <w:t xml:space="preserve">, </w:t>
      </w:r>
      <w:r w:rsidR="00176A09">
        <w:rPr>
          <w:lang w:val="es-ES"/>
        </w:rPr>
        <w:t xml:space="preserve">en el campo </w:t>
      </w:r>
      <w:proofErr w:type="spellStart"/>
      <w:r w:rsidR="00176A09">
        <w:rPr>
          <w:lang w:val="es-ES"/>
        </w:rPr>
        <w:t>User</w:t>
      </w:r>
      <w:proofErr w:type="spellEnd"/>
      <w:r w:rsidR="00176A09">
        <w:rPr>
          <w:lang w:val="es-ES"/>
        </w:rPr>
        <w:t xml:space="preserve"> </w:t>
      </w:r>
      <w:proofErr w:type="spellStart"/>
      <w:r w:rsidR="00176A09">
        <w:rPr>
          <w:lang w:val="es-ES"/>
        </w:rPr>
        <w:t>defined</w:t>
      </w:r>
      <w:proofErr w:type="spellEnd"/>
      <w:r w:rsidR="00176A09">
        <w:rPr>
          <w:lang w:val="es-ES"/>
        </w:rPr>
        <w:t xml:space="preserve"> 1 </w:t>
      </w:r>
      <w:r>
        <w:rPr>
          <w:lang w:val="es-ES"/>
        </w:rPr>
        <w:t>indique</w:t>
      </w:r>
      <w:r w:rsidRPr="00846885">
        <w:rPr>
          <w:lang w:val="es-ES"/>
        </w:rPr>
        <w:t xml:space="preserve"> </w:t>
      </w:r>
      <w:r>
        <w:rPr>
          <w:lang w:val="es-ES"/>
        </w:rPr>
        <w:t xml:space="preserve">01 </w:t>
      </w:r>
      <w:r w:rsidRPr="00846885">
        <w:rPr>
          <w:lang w:val="es-ES"/>
        </w:rPr>
        <w:t xml:space="preserve">si es persona natural o </w:t>
      </w:r>
      <w:r>
        <w:rPr>
          <w:lang w:val="es-ES"/>
        </w:rPr>
        <w:t xml:space="preserve">02 si es una </w:t>
      </w:r>
      <w:r w:rsidRPr="00846885">
        <w:rPr>
          <w:lang w:val="es-ES"/>
        </w:rPr>
        <w:t>sociedad</w:t>
      </w:r>
      <w:r w:rsidR="00391930">
        <w:rPr>
          <w:lang w:val="es-ES"/>
        </w:rPr>
        <w:t xml:space="preserve"> (Tabla 14)</w:t>
      </w:r>
      <w:r w:rsidRPr="00846885">
        <w:rPr>
          <w:lang w:val="es-ES"/>
        </w:rPr>
        <w:t>. Se usa en el ATS como Tipo de Proveedor.</w:t>
      </w:r>
    </w:p>
    <w:p w14:paraId="3669513F" w14:textId="62F85D1C" w:rsidR="00846885" w:rsidRDefault="00176A09" w:rsidP="00176A09">
      <w:pPr>
        <w:pStyle w:val="ListParagraph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68903C3" wp14:editId="41622E8D">
                <wp:simplePos x="0" y="0"/>
                <wp:positionH relativeFrom="column">
                  <wp:posOffset>5295900</wp:posOffset>
                </wp:positionH>
                <wp:positionV relativeFrom="paragraph">
                  <wp:posOffset>1042670</wp:posOffset>
                </wp:positionV>
                <wp:extent cx="400050" cy="304165"/>
                <wp:effectExtent l="819150" t="19050" r="19050" b="76835"/>
                <wp:wrapNone/>
                <wp:docPr id="206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116077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51F9BC" w14:textId="77777777" w:rsidR="00F83BC9" w:rsidRPr="00973A34" w:rsidRDefault="00F83BC9" w:rsidP="00176A0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903C3" id="_x0000_s1048" type="#_x0000_t48" style="position:absolute;left:0;text-align:left;margin-left:417pt;margin-top:82.1pt;width:31.5pt;height:23.9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" adj="-43387,25073,-28941,9470,-5610,8117" strokecolor="red" strokeweight="2.5pt">
                <v:shadow color="#868686"/>
                <v:textbox>
                  <w:txbxContent>
                    <w:p w14:paraId="7251F9BC" w14:textId="77777777" w:rsidR="00F83BC9" w:rsidRPr="00973A34" w:rsidRDefault="00F83BC9" w:rsidP="00176A0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EA0A179" wp14:editId="235F9F63">
                <wp:simplePos x="0" y="0"/>
                <wp:positionH relativeFrom="column">
                  <wp:posOffset>5295900</wp:posOffset>
                </wp:positionH>
                <wp:positionV relativeFrom="paragraph">
                  <wp:posOffset>1557020</wp:posOffset>
                </wp:positionV>
                <wp:extent cx="400050" cy="304165"/>
                <wp:effectExtent l="819150" t="19050" r="19050" b="19685"/>
                <wp:wrapNone/>
                <wp:docPr id="20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3342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141FA88" w14:textId="77777777" w:rsidR="00F83BC9" w:rsidRPr="00973A34" w:rsidRDefault="00F83BC9" w:rsidP="00176A0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0A179" id="_x0000_s1049" type="#_x0000_t48" style="position:absolute;left:0;text-align:left;margin-left:417pt;margin-top:122.6pt;width:31.5pt;height:23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" adj="-43387,722,-28941,9470,-5610,8117" strokecolor="red" strokeweight="2.5pt">
                <v:shadow color="#868686"/>
                <v:textbox>
                  <w:txbxContent>
                    <w:p w14:paraId="2141FA88" w14:textId="77777777" w:rsidR="00F83BC9" w:rsidRPr="00973A34" w:rsidRDefault="00F83BC9" w:rsidP="00176A0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846885">
        <w:rPr>
          <w:noProof/>
          <w:lang w:val="es-BO" w:eastAsia="es-BO"/>
        </w:rPr>
        <w:drawing>
          <wp:inline distT="0" distB="0" distL="0" distR="0" wp14:anchorId="26725955" wp14:editId="0BD9C67B">
            <wp:extent cx="4856588" cy="3571875"/>
            <wp:effectExtent l="0" t="0" r="127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985" cy="35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CB2" w14:textId="63E67C77" w:rsidR="004D6EFF" w:rsidRDefault="004D6EFF" w:rsidP="004D6EFF">
      <w:pPr>
        <w:pStyle w:val="ListParagraph"/>
        <w:numPr>
          <w:ilvl w:val="0"/>
          <w:numId w:val="21"/>
        </w:numPr>
        <w:rPr>
          <w:lang w:val="es-ES"/>
        </w:rPr>
      </w:pPr>
      <w:r w:rsidRPr="00982E13">
        <w:rPr>
          <w:lang w:val="es-ES"/>
        </w:rPr>
        <w:lastRenderedPageBreak/>
        <w:t xml:space="preserve">Presione el botón </w:t>
      </w:r>
      <w:proofErr w:type="spellStart"/>
      <w:r w:rsidRPr="00982E13">
        <w:rPr>
          <w:lang w:val="es-ES"/>
        </w:rPr>
        <w:t>Save</w:t>
      </w:r>
      <w:proofErr w:type="spellEnd"/>
      <w:r w:rsidRPr="00982E13">
        <w:rPr>
          <w:lang w:val="es-ES"/>
        </w:rPr>
        <w:t xml:space="preserve"> y vuelva a la ventana </w:t>
      </w:r>
      <w:proofErr w:type="spellStart"/>
      <w:r w:rsidRPr="00982E13">
        <w:rPr>
          <w:lang w:val="es-ES"/>
        </w:rPr>
        <w:t>Vendor</w:t>
      </w:r>
      <w:proofErr w:type="spellEnd"/>
      <w:r w:rsidRPr="00982E13">
        <w:rPr>
          <w:lang w:val="es-ES"/>
        </w:rPr>
        <w:t xml:space="preserve"> </w:t>
      </w:r>
      <w:proofErr w:type="spellStart"/>
      <w:r w:rsidRPr="00982E13">
        <w:rPr>
          <w:lang w:val="es-ES"/>
        </w:rPr>
        <w:t>Maintenance</w:t>
      </w:r>
      <w:proofErr w:type="spellEnd"/>
    </w:p>
    <w:p w14:paraId="01E4CDC2" w14:textId="77777777" w:rsidR="002E18F5" w:rsidRDefault="002E18F5" w:rsidP="002E18F5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En caso de que el proveedor sea extranjero, ingrese al botón de información de internet.</w:t>
      </w:r>
    </w:p>
    <w:p w14:paraId="5477ADA3" w14:textId="677A7E99" w:rsidR="004D6EFF" w:rsidRPr="00982E13" w:rsidRDefault="002E18F5" w:rsidP="004D6EFF">
      <w:pPr>
        <w:pStyle w:val="ListParagraph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C0BD4D8" wp14:editId="2367F798">
                <wp:simplePos x="0" y="0"/>
                <wp:positionH relativeFrom="column">
                  <wp:posOffset>3705225</wp:posOffset>
                </wp:positionH>
                <wp:positionV relativeFrom="paragraph">
                  <wp:posOffset>1808480</wp:posOffset>
                </wp:positionV>
                <wp:extent cx="400050" cy="304165"/>
                <wp:effectExtent l="819150" t="19050" r="19050" b="19685"/>
                <wp:wrapNone/>
                <wp:docPr id="208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3342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ABB18B" w14:textId="159257C4" w:rsidR="00F83BC9" w:rsidRPr="00973A34" w:rsidRDefault="00F83BC9" w:rsidP="002E18F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BD4D8" id="_x0000_s1050" type="#_x0000_t48" style="position:absolute;left:0;text-align:left;margin-left:291.75pt;margin-top:142.4pt;width:31.5pt;height:23.9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" adj="-43387,722,-28941,9470,-5610,8117" strokecolor="red" strokeweight="2.5pt">
                <v:shadow color="#868686"/>
                <v:textbox>
                  <w:txbxContent>
                    <w:p w14:paraId="61ABB18B" w14:textId="159257C4" w:rsidR="00F83BC9" w:rsidRPr="00973A34" w:rsidRDefault="00F83BC9" w:rsidP="002E18F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7A672" wp14:editId="3A808E4E">
            <wp:extent cx="5610225" cy="3451247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1367" cy="34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088" w14:textId="77777777" w:rsidR="004D6EFF" w:rsidRDefault="004D6EFF" w:rsidP="004D6EFF">
      <w:pPr>
        <w:pStyle w:val="ListParagraph"/>
        <w:numPr>
          <w:ilvl w:val="1"/>
          <w:numId w:val="21"/>
        </w:numPr>
        <w:rPr>
          <w:lang w:val="es-ES"/>
        </w:rPr>
      </w:pPr>
      <w:r>
        <w:rPr>
          <w:lang w:val="es-ES"/>
        </w:rPr>
        <w:t xml:space="preserve">En el campo </w:t>
      </w:r>
      <w:proofErr w:type="spellStart"/>
      <w:r>
        <w:rPr>
          <w:lang w:val="es-ES"/>
        </w:rPr>
        <w:t>Additional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Information</w:t>
      </w:r>
      <w:proofErr w:type="spellEnd"/>
      <w:r>
        <w:rPr>
          <w:lang w:val="es-ES"/>
        </w:rPr>
        <w:t xml:space="preserve"> de la ventana Internet </w:t>
      </w:r>
      <w:proofErr w:type="spellStart"/>
      <w:r>
        <w:rPr>
          <w:lang w:val="es-ES"/>
        </w:rPr>
        <w:t>Information</w:t>
      </w:r>
      <w:proofErr w:type="spellEnd"/>
      <w:r>
        <w:rPr>
          <w:lang w:val="es-ES"/>
        </w:rPr>
        <w:t>, ingrese los siguientes parámetros:</w:t>
      </w:r>
    </w:p>
    <w:p w14:paraId="7A4EF240" w14:textId="3959766C" w:rsidR="004D6EFF" w:rsidRPr="00FF4E70" w:rsidRDefault="004D6EFF" w:rsidP="004D6EFF">
      <w:pPr>
        <w:pStyle w:val="ListParagraph"/>
        <w:ind w:left="1440"/>
        <w:rPr>
          <w:lang w:val="es-ES"/>
        </w:rPr>
      </w:pPr>
      <w:r w:rsidRPr="00FF4E70">
        <w:rPr>
          <w:b/>
          <w:bCs/>
          <w:lang w:val="es-ES"/>
        </w:rPr>
        <w:t>TIPO_REGIMEN</w:t>
      </w:r>
      <w:r>
        <w:rPr>
          <w:lang w:val="es-ES"/>
        </w:rPr>
        <w:t xml:space="preserve">: Indica el tipo de régimen fiscal del exterior. Los posibles valores </w:t>
      </w:r>
      <w:r w:rsidR="004D5BF5">
        <w:rPr>
          <w:lang w:val="es-ES"/>
        </w:rPr>
        <w:t>son 01-Régimen fiscal, 02-Paraíso fiscal, 03-Otros (</w:t>
      </w:r>
      <w:r>
        <w:rPr>
          <w:lang w:val="es-ES"/>
        </w:rPr>
        <w:t>tabla 19</w:t>
      </w:r>
      <w:r w:rsidR="004D5BF5">
        <w:rPr>
          <w:lang w:val="es-ES"/>
        </w:rPr>
        <w:t>)</w:t>
      </w:r>
    </w:p>
    <w:p w14:paraId="41B08114" w14:textId="77777777" w:rsidR="004D6EFF" w:rsidRPr="00FF4E70" w:rsidRDefault="004D6EFF" w:rsidP="004D6EFF">
      <w:pPr>
        <w:pStyle w:val="ListParagraph"/>
        <w:ind w:left="1440"/>
        <w:rPr>
          <w:lang w:val="es-MX"/>
        </w:rPr>
      </w:pPr>
      <w:r w:rsidRPr="00FF4E70">
        <w:rPr>
          <w:b/>
          <w:bCs/>
          <w:lang w:val="es-ES"/>
        </w:rPr>
        <w:t>DOBLE_TRIBUTO</w:t>
      </w:r>
      <w:r>
        <w:rPr>
          <w:lang w:val="es-ES"/>
        </w:rPr>
        <w:t xml:space="preserve">: </w:t>
      </w:r>
      <w:r w:rsidRPr="00FF4E70">
        <w:rPr>
          <w:lang w:val="es-MX"/>
        </w:rPr>
        <w:t xml:space="preserve">Se debe indicar si el pago </w:t>
      </w:r>
      <w:r>
        <w:rPr>
          <w:lang w:val="es-MX"/>
        </w:rPr>
        <w:t xml:space="preserve">al exterior </w:t>
      </w:r>
      <w:r w:rsidRPr="00FF4E70">
        <w:rPr>
          <w:lang w:val="es-MX"/>
        </w:rPr>
        <w:t>está sujeto a algún convenio de doble tributación</w:t>
      </w:r>
      <w:r>
        <w:rPr>
          <w:lang w:val="es-MX"/>
        </w:rPr>
        <w:t>. Los posibles valores son SI o NO.</w:t>
      </w:r>
    </w:p>
    <w:p w14:paraId="2B54B19C" w14:textId="4C941116" w:rsidR="004D6EFF" w:rsidRDefault="004D6EFF" w:rsidP="004D6EFF">
      <w:pPr>
        <w:pStyle w:val="ListParagraph"/>
        <w:ind w:left="1440"/>
        <w:rPr>
          <w:lang w:val="es-MX"/>
        </w:rPr>
      </w:pPr>
      <w:r w:rsidRPr="00FF4E70">
        <w:rPr>
          <w:b/>
          <w:bCs/>
          <w:lang w:val="es-ES"/>
        </w:rPr>
        <w:t>NORMATIVA_LEGAL</w:t>
      </w:r>
      <w:r>
        <w:rPr>
          <w:lang w:val="es-ES"/>
        </w:rPr>
        <w:t xml:space="preserve">: </w:t>
      </w:r>
      <w:r w:rsidRPr="00FF4E70">
        <w:rPr>
          <w:lang w:val="es-MX"/>
        </w:rPr>
        <w:t>Se debe indicar si el pago al exterior aplica retención en aplicación a la norma legal</w:t>
      </w:r>
      <w:r>
        <w:rPr>
          <w:lang w:val="es-MX"/>
        </w:rPr>
        <w:t>. Los posibles valores son SI o NO.</w:t>
      </w:r>
    </w:p>
    <w:p w14:paraId="676066E9" w14:textId="55C03402" w:rsidR="0061653B" w:rsidRDefault="0061653B" w:rsidP="004D6EFF">
      <w:pPr>
        <w:pStyle w:val="ListParagraph"/>
        <w:ind w:left="1440"/>
        <w:rPr>
          <w:lang w:val="es-MX"/>
        </w:rPr>
      </w:pPr>
      <w:r w:rsidRPr="00BB7594">
        <w:rPr>
          <w:b/>
          <w:bCs/>
          <w:lang w:val="es-MX"/>
        </w:rPr>
        <w:t>DENOMINACION03</w:t>
      </w:r>
      <w:r>
        <w:rPr>
          <w:lang w:val="es-MX"/>
        </w:rPr>
        <w:t xml:space="preserve">: </w:t>
      </w:r>
      <w:r w:rsidR="00BB7594">
        <w:rPr>
          <w:lang w:val="es-MX"/>
        </w:rPr>
        <w:t>Corresponde al nombre de un régimen fiscal preferente o jurisdicción de menor imposición.</w:t>
      </w:r>
    </w:p>
    <w:p w14:paraId="6B2E833D" w14:textId="77777777" w:rsidR="004D6EFF" w:rsidRPr="00FF4E70" w:rsidRDefault="004D6EFF" w:rsidP="004D6EFF">
      <w:pPr>
        <w:pStyle w:val="ListParagraph"/>
        <w:ind w:left="1440"/>
        <w:rPr>
          <w:lang w:val="es-MX"/>
        </w:rPr>
      </w:pPr>
      <w:r w:rsidRPr="00FF4E70">
        <w:rPr>
          <w:lang w:val="es-ES"/>
        </w:rPr>
        <w:t>A continuación</w:t>
      </w:r>
      <w:r>
        <w:rPr>
          <w:lang w:val="es-ES"/>
        </w:rPr>
        <w:t>,</w:t>
      </w:r>
      <w:r w:rsidRPr="00FF4E70">
        <w:rPr>
          <w:lang w:val="es-ES"/>
        </w:rPr>
        <w:t xml:space="preserve"> un ejemplo de cómo ingresar estos parámetros</w:t>
      </w:r>
      <w:r w:rsidRPr="00FF4E70">
        <w:rPr>
          <w:lang w:val="es-MX"/>
        </w:rPr>
        <w:t>:</w:t>
      </w:r>
    </w:p>
    <w:p w14:paraId="726DA5A1" w14:textId="148B101C" w:rsidR="004D6EFF" w:rsidRDefault="002E18F5" w:rsidP="004D6EFF">
      <w:pPr>
        <w:ind w:left="1080" w:firstLine="36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5BAAB" wp14:editId="4CEEDC77">
                <wp:simplePos x="0" y="0"/>
                <wp:positionH relativeFrom="column">
                  <wp:posOffset>3714115</wp:posOffset>
                </wp:positionH>
                <wp:positionV relativeFrom="paragraph">
                  <wp:posOffset>4145280</wp:posOffset>
                </wp:positionV>
                <wp:extent cx="561975" cy="304165"/>
                <wp:effectExtent l="1162050" t="19050" r="28575" b="19685"/>
                <wp:wrapNone/>
                <wp:docPr id="20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9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3342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63D358D" w14:textId="565B1259" w:rsidR="00F83BC9" w:rsidRPr="00973A34" w:rsidRDefault="00F83BC9" w:rsidP="002E18F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19.a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5BAAB" id="_x0000_s1051" type="#_x0000_t48" style="position:absolute;left:0;text-align:left;margin-left:292.45pt;margin-top:326.4pt;width:44.25pt;height:23.9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" adj="-43387,722,-28941,9470,-5610,8117" strokecolor="red" strokeweight="2.5pt">
                <v:shadow color="#868686"/>
                <v:textbox>
                  <w:txbxContent>
                    <w:p w14:paraId="763D358D" w14:textId="565B1259" w:rsidR="00F83BC9" w:rsidRPr="00973A34" w:rsidRDefault="00F83BC9" w:rsidP="002E18F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19.a</w:t>
                      </w:r>
                    </w:p>
                  </w:txbxContent>
                </v:textbox>
              </v:shape>
            </w:pict>
          </mc:Fallback>
        </mc:AlternateContent>
      </w:r>
      <w:r w:rsidR="004D6EFF">
        <w:rPr>
          <w:noProof/>
        </w:rPr>
        <w:drawing>
          <wp:inline distT="0" distB="0" distL="0" distR="0" wp14:anchorId="60F23D8C" wp14:editId="482FFB73">
            <wp:extent cx="4273725" cy="474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023" cy="47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1609" w14:textId="77777777" w:rsidR="004D6EFF" w:rsidRPr="004D6EFF" w:rsidRDefault="004D6EFF" w:rsidP="004D6EFF">
      <w:pPr>
        <w:ind w:left="720" w:firstLine="720"/>
        <w:rPr>
          <w:color w:val="FF0000"/>
          <w:lang w:val="es-ES"/>
        </w:rPr>
      </w:pPr>
      <w:r w:rsidRPr="004D6EFF">
        <w:rPr>
          <w:color w:val="FF0000"/>
          <w:lang w:val="es-ES"/>
        </w:rPr>
        <w:t>Nota Importante. Al ingresar el último parámetro presione la tecla ENTER.</w:t>
      </w:r>
    </w:p>
    <w:p w14:paraId="015EB016" w14:textId="4ABC58E6" w:rsidR="00846885" w:rsidRPr="002E18F5" w:rsidRDefault="002E18F5" w:rsidP="0096029E">
      <w:pPr>
        <w:pStyle w:val="ListParagraph"/>
        <w:numPr>
          <w:ilvl w:val="0"/>
          <w:numId w:val="21"/>
        </w:numPr>
        <w:rPr>
          <w:lang w:val="es-ES"/>
        </w:rPr>
      </w:pPr>
      <w:r w:rsidRPr="002E18F5">
        <w:rPr>
          <w:lang w:val="es-ES"/>
        </w:rPr>
        <w:t xml:space="preserve">Presione el botón </w:t>
      </w:r>
      <w:proofErr w:type="spellStart"/>
      <w:r w:rsidRPr="002E18F5">
        <w:rPr>
          <w:lang w:val="es-ES"/>
        </w:rPr>
        <w:t>Save</w:t>
      </w:r>
      <w:proofErr w:type="spellEnd"/>
      <w:r w:rsidRPr="002E18F5">
        <w:rPr>
          <w:lang w:val="es-ES"/>
        </w:rPr>
        <w:t xml:space="preserve"> y vuelva a la ventana </w:t>
      </w:r>
      <w:proofErr w:type="spellStart"/>
      <w:r w:rsidRPr="002E18F5">
        <w:rPr>
          <w:lang w:val="es-ES"/>
        </w:rPr>
        <w:t>Vendor</w:t>
      </w:r>
      <w:proofErr w:type="spellEnd"/>
      <w:r w:rsidRPr="002E18F5">
        <w:rPr>
          <w:lang w:val="es-ES"/>
        </w:rPr>
        <w:t xml:space="preserve"> </w:t>
      </w:r>
      <w:proofErr w:type="spellStart"/>
      <w:r w:rsidRPr="002E18F5">
        <w:rPr>
          <w:lang w:val="es-ES"/>
        </w:rPr>
        <w:t>Maintenance</w:t>
      </w:r>
      <w:proofErr w:type="spellEnd"/>
    </w:p>
    <w:p w14:paraId="2895F96F" w14:textId="77777777" w:rsidR="00D218C5" w:rsidRDefault="00D218C5" w:rsidP="00D218C5">
      <w:pPr>
        <w:pStyle w:val="Heading1"/>
        <w:rPr>
          <w:lang w:val="es-ES"/>
        </w:rPr>
      </w:pPr>
      <w:bookmarkStart w:id="12" w:name="_Toc29307513"/>
      <w:r>
        <w:rPr>
          <w:lang w:val="es-ES"/>
        </w:rPr>
        <w:t>Documentos de compra</w:t>
      </w:r>
      <w:bookmarkEnd w:id="12"/>
    </w:p>
    <w:p w14:paraId="1C8EEF12" w14:textId="77777777" w:rsidR="00E31D04" w:rsidRDefault="00E31D04" w:rsidP="00E31D04">
      <w:pPr>
        <w:pStyle w:val="Heading2"/>
        <w:rPr>
          <w:lang w:val="es-ES"/>
        </w:rPr>
      </w:pPr>
      <w:bookmarkStart w:id="13" w:name="_Toc29307514"/>
      <w:r>
        <w:rPr>
          <w:lang w:val="es-ES"/>
        </w:rPr>
        <w:t xml:space="preserve">Mantenimiento de Tipos de </w:t>
      </w:r>
      <w:r w:rsidR="000512D1">
        <w:rPr>
          <w:lang w:val="es-ES"/>
        </w:rPr>
        <w:t>comprobantes autorizados</w:t>
      </w:r>
      <w:bookmarkEnd w:id="13"/>
    </w:p>
    <w:p w14:paraId="3276390E" w14:textId="77777777" w:rsidR="00E31D04" w:rsidRDefault="00E31D04" w:rsidP="00E31D04">
      <w:pPr>
        <w:rPr>
          <w:lang w:val="es-ES"/>
        </w:rPr>
      </w:pPr>
      <w:r>
        <w:rPr>
          <w:lang w:val="es-ES"/>
        </w:rPr>
        <w:t xml:space="preserve">Para agregar nuevos tipos de documento, entre a Tools /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company</w:t>
      </w:r>
      <w:proofErr w:type="spellEnd"/>
      <w:r>
        <w:rPr>
          <w:lang w:val="es-ES"/>
        </w:rPr>
        <w:t xml:space="preserve"> / COA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vouch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Type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setup</w:t>
      </w:r>
      <w:proofErr w:type="spellEnd"/>
    </w:p>
    <w:p w14:paraId="7C77900F" w14:textId="77777777" w:rsidR="00E31D04" w:rsidRDefault="00E31D04" w:rsidP="0031305B">
      <w:pPr>
        <w:numPr>
          <w:ilvl w:val="0"/>
          <w:numId w:val="7"/>
        </w:numPr>
        <w:rPr>
          <w:lang w:val="es-ES"/>
        </w:rPr>
      </w:pPr>
      <w:r>
        <w:rPr>
          <w:lang w:val="es-ES"/>
        </w:rPr>
        <w:t>Ingrese el código del documento</w:t>
      </w:r>
    </w:p>
    <w:p w14:paraId="11DE79F7" w14:textId="77777777" w:rsidR="00E31D04" w:rsidRDefault="00E31D04" w:rsidP="0031305B">
      <w:pPr>
        <w:numPr>
          <w:ilvl w:val="0"/>
          <w:numId w:val="7"/>
        </w:numPr>
        <w:rPr>
          <w:lang w:val="es-ES"/>
        </w:rPr>
      </w:pPr>
      <w:r>
        <w:rPr>
          <w:lang w:val="es-ES"/>
        </w:rPr>
        <w:t>Ingrese la descripción del documento</w:t>
      </w:r>
    </w:p>
    <w:p w14:paraId="1EF9A0D2" w14:textId="77777777" w:rsidR="00E31D04" w:rsidRDefault="00E31D04" w:rsidP="0031305B">
      <w:pPr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Presione el botón </w:t>
      </w:r>
      <w:proofErr w:type="spellStart"/>
      <w:r>
        <w:rPr>
          <w:lang w:val="es-ES"/>
        </w:rPr>
        <w:t>Save</w:t>
      </w:r>
      <w:proofErr w:type="spellEnd"/>
    </w:p>
    <w:p w14:paraId="699B5295" w14:textId="77777777" w:rsidR="00E31D04" w:rsidRDefault="008971BC" w:rsidP="00E31D04">
      <w:pPr>
        <w:ind w:firstLine="36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A023CB" wp14:editId="6689E4AE">
                <wp:simplePos x="0" y="0"/>
                <wp:positionH relativeFrom="column">
                  <wp:posOffset>-95885</wp:posOffset>
                </wp:positionH>
                <wp:positionV relativeFrom="paragraph">
                  <wp:posOffset>668020</wp:posOffset>
                </wp:positionV>
                <wp:extent cx="293370" cy="304165"/>
                <wp:effectExtent l="0" t="0" r="0" b="0"/>
                <wp:wrapNone/>
                <wp:docPr id="152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41343"/>
                            <a:gd name="adj5" fmla="val 61171"/>
                            <a:gd name="adj6" fmla="val 56212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9AF4513" w14:textId="77777777" w:rsidR="00F83BC9" w:rsidRPr="00973A34" w:rsidRDefault="00F83BC9" w:rsidP="00E31D0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023CB" id="AutoShape 233" o:spid="_x0000_s1052" type="#_x0000_t48" style="position:absolute;left:0;text-align:left;margin-left:-7.55pt;margin-top:52.6pt;width:23.1pt;height:2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" adj="121418,13213,73730,8117,27210,8117" strokecolor="red" strokeweight="2.5pt">
                <v:shadow color="#868686"/>
                <v:textbox>
                  <w:txbxContent>
                    <w:p w14:paraId="39AF4513" w14:textId="77777777" w:rsidR="00F83BC9" w:rsidRPr="00973A34" w:rsidRDefault="00F83BC9" w:rsidP="00E31D0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16E16B" wp14:editId="2FD2A987">
                <wp:simplePos x="0" y="0"/>
                <wp:positionH relativeFrom="column">
                  <wp:posOffset>-95885</wp:posOffset>
                </wp:positionH>
                <wp:positionV relativeFrom="paragraph">
                  <wp:posOffset>163195</wp:posOffset>
                </wp:positionV>
                <wp:extent cx="293370" cy="304165"/>
                <wp:effectExtent l="0" t="0" r="0" b="0"/>
                <wp:wrapNone/>
                <wp:docPr id="151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6190"/>
                            <a:gd name="adj5" fmla="val 83088"/>
                            <a:gd name="adj6" fmla="val 2277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CCF049C" w14:textId="77777777" w:rsidR="00F83BC9" w:rsidRPr="00973A34" w:rsidRDefault="00F83BC9" w:rsidP="00E31D0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6E16B" id="AutoShape 235" o:spid="_x0000_s1053" type="#_x0000_t48" style="position:absolute;left:0;text-align:left;margin-left:-7.55pt;margin-top:12.85pt;width:23.1pt;height:23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" adj="49184,17947,38057,8117,27210,8117" strokecolor="red" strokeweight="2.5pt">
                <v:shadow color="#868686"/>
                <v:textbox>
                  <w:txbxContent>
                    <w:p w14:paraId="6CCF049C" w14:textId="77777777" w:rsidR="00F83BC9" w:rsidRPr="00973A34" w:rsidRDefault="00F83BC9" w:rsidP="00E31D0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BE69D9" wp14:editId="06EF8074">
                <wp:simplePos x="0" y="0"/>
                <wp:positionH relativeFrom="column">
                  <wp:posOffset>-95885</wp:posOffset>
                </wp:positionH>
                <wp:positionV relativeFrom="paragraph">
                  <wp:posOffset>1106170</wp:posOffset>
                </wp:positionV>
                <wp:extent cx="293370" cy="304165"/>
                <wp:effectExtent l="0" t="0" r="0" b="0"/>
                <wp:wrapNone/>
                <wp:docPr id="150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17315"/>
                            <a:gd name="adj5" fmla="val -1463"/>
                            <a:gd name="adj6" fmla="val 5134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17E7A4" w14:textId="77777777" w:rsidR="00F83BC9" w:rsidRPr="00973A34" w:rsidRDefault="00F83BC9" w:rsidP="00E31D0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E69D9" id="AutoShape 234" o:spid="_x0000_s1054" type="#_x0000_t48" style="position:absolute;left:0;text-align:left;margin-left:-7.55pt;margin-top:87.1pt;width:23.1pt;height:2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" adj="110899,-316,68540,8117,27210,8117" strokecolor="red" strokeweight="2.5pt">
                <v:shadow color="#868686"/>
                <v:textbox>
                  <w:txbxContent>
                    <w:p w14:paraId="1E17E7A4" w14:textId="77777777" w:rsidR="00F83BC9" w:rsidRPr="00973A34" w:rsidRDefault="00F83BC9" w:rsidP="00E31D0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0512D1">
        <w:rPr>
          <w:noProof/>
          <w:lang w:val="es-BO" w:eastAsia="es-BO"/>
        </w:rPr>
        <w:drawing>
          <wp:inline distT="0" distB="0" distL="0" distR="0" wp14:anchorId="2D1F94B8" wp14:editId="2F9921A0">
            <wp:extent cx="4333875" cy="1679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5323" cy="16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041C" w14:textId="77777777" w:rsidR="00E31D04" w:rsidRPr="00E31D04" w:rsidRDefault="00E31D04" w:rsidP="00E31D04">
      <w:pPr>
        <w:rPr>
          <w:lang w:val="es-ES"/>
        </w:rPr>
      </w:pPr>
    </w:p>
    <w:p w14:paraId="75F661D0" w14:textId="77777777" w:rsidR="000512D1" w:rsidRDefault="000512D1" w:rsidP="000512D1">
      <w:pPr>
        <w:pStyle w:val="Heading2"/>
        <w:rPr>
          <w:lang w:val="es-ES"/>
        </w:rPr>
      </w:pPr>
      <w:bookmarkStart w:id="14" w:name="_Toc29307515"/>
      <w:r>
        <w:rPr>
          <w:lang w:val="es-ES"/>
        </w:rPr>
        <w:lastRenderedPageBreak/>
        <w:t>Mantenimiento de Sustento del comprobante</w:t>
      </w:r>
      <w:bookmarkEnd w:id="14"/>
    </w:p>
    <w:p w14:paraId="081358E2" w14:textId="77777777" w:rsidR="000512D1" w:rsidRDefault="000512D1" w:rsidP="000512D1">
      <w:pPr>
        <w:rPr>
          <w:lang w:val="es-ES"/>
        </w:rPr>
      </w:pPr>
      <w:r>
        <w:rPr>
          <w:lang w:val="es-ES"/>
        </w:rPr>
        <w:t xml:space="preserve">Para agregar nuevos </w:t>
      </w:r>
      <w:r w:rsidR="00782249">
        <w:rPr>
          <w:lang w:val="es-ES"/>
        </w:rPr>
        <w:t>códigos de sustento</w:t>
      </w:r>
      <w:r>
        <w:rPr>
          <w:lang w:val="es-ES"/>
        </w:rPr>
        <w:t xml:space="preserve">, </w:t>
      </w:r>
      <w:r w:rsidR="00782249">
        <w:rPr>
          <w:lang w:val="es-ES"/>
        </w:rPr>
        <w:t>ingrese</w:t>
      </w:r>
      <w:r>
        <w:rPr>
          <w:lang w:val="es-ES"/>
        </w:rPr>
        <w:t xml:space="preserve"> a Tools /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company</w:t>
      </w:r>
      <w:proofErr w:type="spellEnd"/>
      <w:r>
        <w:rPr>
          <w:lang w:val="es-ES"/>
        </w:rPr>
        <w:t xml:space="preserve"> / COA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Trx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setup</w:t>
      </w:r>
      <w:proofErr w:type="spellEnd"/>
    </w:p>
    <w:p w14:paraId="6945945D" w14:textId="77777777" w:rsidR="000512D1" w:rsidRDefault="000512D1" w:rsidP="0031305B">
      <w:pPr>
        <w:numPr>
          <w:ilvl w:val="0"/>
          <w:numId w:val="11"/>
        </w:numPr>
        <w:rPr>
          <w:lang w:val="es-ES"/>
        </w:rPr>
      </w:pPr>
      <w:r>
        <w:rPr>
          <w:lang w:val="es-ES"/>
        </w:rPr>
        <w:t>Ingrese el código del sustento</w:t>
      </w:r>
    </w:p>
    <w:p w14:paraId="2D59B1D1" w14:textId="77777777" w:rsidR="009A2758" w:rsidRDefault="000512D1" w:rsidP="0031305B">
      <w:pPr>
        <w:numPr>
          <w:ilvl w:val="0"/>
          <w:numId w:val="11"/>
        </w:numPr>
        <w:rPr>
          <w:lang w:val="es-ES"/>
        </w:rPr>
      </w:pPr>
      <w:r>
        <w:rPr>
          <w:lang w:val="es-ES"/>
        </w:rPr>
        <w:t>Ingrese la descripción del sustento</w:t>
      </w:r>
    </w:p>
    <w:p w14:paraId="65076655" w14:textId="77777777" w:rsidR="000512D1" w:rsidRPr="009A2758" w:rsidRDefault="000512D1" w:rsidP="0031305B">
      <w:pPr>
        <w:numPr>
          <w:ilvl w:val="0"/>
          <w:numId w:val="11"/>
        </w:numPr>
        <w:rPr>
          <w:lang w:val="es-ES"/>
        </w:rPr>
      </w:pPr>
      <w:r w:rsidRPr="009A2758">
        <w:rPr>
          <w:lang w:val="es-ES"/>
        </w:rPr>
        <w:t xml:space="preserve">Presione el botón </w:t>
      </w:r>
      <w:proofErr w:type="spellStart"/>
      <w:r w:rsidRPr="009A2758">
        <w:rPr>
          <w:lang w:val="es-ES"/>
        </w:rPr>
        <w:t>Save</w:t>
      </w:r>
      <w:proofErr w:type="spellEnd"/>
    </w:p>
    <w:p w14:paraId="67EDA8B0" w14:textId="77777777" w:rsidR="000512D1" w:rsidRDefault="00782249" w:rsidP="000512D1">
      <w:pPr>
        <w:ind w:firstLine="36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ABB53E" wp14:editId="7654D540">
                <wp:simplePos x="0" y="0"/>
                <wp:positionH relativeFrom="column">
                  <wp:posOffset>-95885</wp:posOffset>
                </wp:positionH>
                <wp:positionV relativeFrom="paragraph">
                  <wp:posOffset>229870</wp:posOffset>
                </wp:positionV>
                <wp:extent cx="293370" cy="304165"/>
                <wp:effectExtent l="19050" t="19050" r="373380" b="19685"/>
                <wp:wrapNone/>
                <wp:docPr id="9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6190"/>
                            <a:gd name="adj5" fmla="val 83088"/>
                            <a:gd name="adj6" fmla="val 2277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E58D0F" w14:textId="77777777" w:rsidR="00F83BC9" w:rsidRPr="00973A34" w:rsidRDefault="00F83BC9" w:rsidP="000512D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BB53E" id="_x0000_s1055" type="#_x0000_t48" style="position:absolute;left:0;text-align:left;margin-left:-7.55pt;margin-top:18.1pt;width:23.1pt;height:23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" adj="49184,17947,38057,8117,27210,8117" strokecolor="red" strokeweight="2.5pt">
                <v:shadow color="#868686"/>
                <v:textbox>
                  <w:txbxContent>
                    <w:p w14:paraId="22E58D0F" w14:textId="77777777" w:rsidR="00F83BC9" w:rsidRPr="00973A34" w:rsidRDefault="00F83BC9" w:rsidP="000512D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85EE43" wp14:editId="40125D7A">
                <wp:simplePos x="0" y="0"/>
                <wp:positionH relativeFrom="column">
                  <wp:posOffset>-95885</wp:posOffset>
                </wp:positionH>
                <wp:positionV relativeFrom="paragraph">
                  <wp:posOffset>820420</wp:posOffset>
                </wp:positionV>
                <wp:extent cx="293370" cy="304165"/>
                <wp:effectExtent l="19050" t="19050" r="1325880" b="19685"/>
                <wp:wrapNone/>
                <wp:docPr id="8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41343"/>
                            <a:gd name="adj5" fmla="val 61171"/>
                            <a:gd name="adj6" fmla="val 56212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9ED5420" w14:textId="77777777" w:rsidR="00F83BC9" w:rsidRPr="00973A34" w:rsidRDefault="00F83BC9" w:rsidP="000512D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5EE43" id="_x0000_s1056" type="#_x0000_t48" style="position:absolute;left:0;text-align:left;margin-left:-7.55pt;margin-top:64.6pt;width:23.1pt;height:23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" adj="121418,13213,73730,8117,27210,8117" strokecolor="red" strokeweight="2.5pt">
                <v:shadow color="#868686"/>
                <v:textbox>
                  <w:txbxContent>
                    <w:p w14:paraId="39ED5420" w14:textId="77777777" w:rsidR="00F83BC9" w:rsidRPr="00973A34" w:rsidRDefault="00F83BC9" w:rsidP="000512D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98E2B2" wp14:editId="533D842E">
                <wp:simplePos x="0" y="0"/>
                <wp:positionH relativeFrom="column">
                  <wp:posOffset>-95885</wp:posOffset>
                </wp:positionH>
                <wp:positionV relativeFrom="paragraph">
                  <wp:posOffset>1229995</wp:posOffset>
                </wp:positionV>
                <wp:extent cx="293370" cy="304165"/>
                <wp:effectExtent l="19050" t="38100" r="1192530" b="19685"/>
                <wp:wrapNone/>
                <wp:docPr id="10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17315"/>
                            <a:gd name="adj5" fmla="val -1463"/>
                            <a:gd name="adj6" fmla="val 5134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38D03E" w14:textId="77777777" w:rsidR="00F83BC9" w:rsidRPr="00973A34" w:rsidRDefault="00F83BC9" w:rsidP="000512D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8E2B2" id="_x0000_s1057" type="#_x0000_t48" style="position:absolute;left:0;text-align:left;margin-left:-7.55pt;margin-top:96.85pt;width:23.1pt;height:23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" adj="110899,-316,68540,8117,27210,8117" strokecolor="red" strokeweight="2.5pt">
                <v:shadow color="#868686"/>
                <v:textbox>
                  <w:txbxContent>
                    <w:p w14:paraId="6A38D03E" w14:textId="77777777" w:rsidR="00F83BC9" w:rsidRPr="00973A34" w:rsidRDefault="00F83BC9" w:rsidP="000512D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0512D1" w:rsidRPr="000512D1">
        <w:rPr>
          <w:noProof/>
          <w:lang w:val="es-BO" w:eastAsia="es-BO"/>
        </w:rPr>
        <w:t xml:space="preserve"> </w:t>
      </w:r>
      <w:r w:rsidR="000512D1">
        <w:rPr>
          <w:noProof/>
          <w:lang w:val="es-BO" w:eastAsia="es-BO"/>
        </w:rPr>
        <w:drawing>
          <wp:inline distT="0" distB="0" distL="0" distR="0" wp14:anchorId="7A04B76B" wp14:editId="21FD747E">
            <wp:extent cx="4095750" cy="17579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0718" cy="17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51AA" w14:textId="77777777" w:rsidR="00CE185B" w:rsidRDefault="008C6825" w:rsidP="00CE185B">
      <w:pPr>
        <w:pStyle w:val="Heading2"/>
        <w:rPr>
          <w:lang w:val="es-ES"/>
        </w:rPr>
      </w:pPr>
      <w:bookmarkStart w:id="15" w:name="_Toc29307516"/>
      <w:r>
        <w:rPr>
          <w:lang w:val="es-ES"/>
        </w:rPr>
        <w:t>Ingreso de documentos de compra</w:t>
      </w:r>
      <w:bookmarkEnd w:id="15"/>
    </w:p>
    <w:p w14:paraId="33E2A58C" w14:textId="77777777" w:rsidR="008C6825" w:rsidRDefault="008C6825" w:rsidP="00E520C1">
      <w:pPr>
        <w:pStyle w:val="ListParagraph"/>
        <w:ind w:left="0"/>
        <w:rPr>
          <w:lang w:val="es-ES"/>
        </w:rPr>
      </w:pPr>
      <w:r>
        <w:rPr>
          <w:lang w:val="es-ES"/>
        </w:rPr>
        <w:t>Ingrese la factura, nota de cré</w:t>
      </w:r>
      <w:r w:rsidR="00782249">
        <w:rPr>
          <w:lang w:val="es-ES"/>
        </w:rPr>
        <w:t xml:space="preserve">dito, etc. de compra en </w:t>
      </w:r>
      <w:proofErr w:type="spellStart"/>
      <w:r w:rsidR="00782249">
        <w:rPr>
          <w:lang w:val="es-ES"/>
        </w:rPr>
        <w:t>Purchasing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transactions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 w:rsidR="00E520C1">
        <w:rPr>
          <w:lang w:val="es-ES"/>
        </w:rPr>
        <w:t>:</w:t>
      </w:r>
    </w:p>
    <w:p w14:paraId="18F5CDF1" w14:textId="77777777" w:rsidR="00E520C1" w:rsidRPr="00236B86" w:rsidRDefault="00E520C1" w:rsidP="0031305B">
      <w:pPr>
        <w:numPr>
          <w:ilvl w:val="0"/>
          <w:numId w:val="5"/>
        </w:numPr>
        <w:rPr>
          <w:lang w:val="es-ES"/>
        </w:rPr>
      </w:pPr>
      <w:r w:rsidRPr="00236B86">
        <w:rPr>
          <w:lang w:val="es-ES"/>
        </w:rPr>
        <w:t xml:space="preserve">Tipo de documento: </w:t>
      </w:r>
      <w:r w:rsidR="00782249">
        <w:rPr>
          <w:lang w:val="es-ES"/>
        </w:rPr>
        <w:t xml:space="preserve">Seleccione </w:t>
      </w:r>
      <w:proofErr w:type="spellStart"/>
      <w:r w:rsidRPr="00236B86">
        <w:rPr>
          <w:lang w:val="es-ES"/>
        </w:rPr>
        <w:t>Invoice</w:t>
      </w:r>
      <w:proofErr w:type="spellEnd"/>
      <w:r w:rsidR="00782249">
        <w:rPr>
          <w:lang w:val="es-ES"/>
        </w:rPr>
        <w:t xml:space="preserve"> para incrementar la deuda del proveedor. Por </w:t>
      </w:r>
      <w:proofErr w:type="gramStart"/>
      <w:r w:rsidR="00782249">
        <w:rPr>
          <w:lang w:val="es-ES"/>
        </w:rPr>
        <w:t>ejemplo</w:t>
      </w:r>
      <w:proofErr w:type="gramEnd"/>
      <w:r w:rsidR="00782249">
        <w:rPr>
          <w:lang w:val="es-ES"/>
        </w:rPr>
        <w:t xml:space="preserve"> los siguientes documentos: Factura, nota de venta, nota de débito, ticket aéreo o ticket de máquina registradora. En cambio, seleccione </w:t>
      </w:r>
      <w:proofErr w:type="spellStart"/>
      <w:r w:rsidR="00782249">
        <w:rPr>
          <w:lang w:val="es-ES"/>
        </w:rPr>
        <w:t>Credit</w:t>
      </w:r>
      <w:proofErr w:type="spellEnd"/>
      <w:r w:rsidR="00782249">
        <w:rPr>
          <w:lang w:val="es-ES"/>
        </w:rPr>
        <w:t xml:space="preserve"> memo para disminuir la deuda del proveedor. Por </w:t>
      </w:r>
      <w:proofErr w:type="gramStart"/>
      <w:r w:rsidR="00782249">
        <w:rPr>
          <w:lang w:val="es-ES"/>
        </w:rPr>
        <w:t>ejemplo</w:t>
      </w:r>
      <w:proofErr w:type="gramEnd"/>
      <w:r w:rsidR="00782249">
        <w:rPr>
          <w:lang w:val="es-ES"/>
        </w:rPr>
        <w:t xml:space="preserve"> la Nota de crédito.</w:t>
      </w:r>
    </w:p>
    <w:p w14:paraId="28EA677A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Id de proveedor</w:t>
      </w:r>
    </w:p>
    <w:p w14:paraId="43906D64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Fecha de la factura</w:t>
      </w:r>
    </w:p>
    <w:p w14:paraId="16C16667" w14:textId="77777777" w:rsidR="008C6825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N</w:t>
      </w:r>
      <w:r w:rsidR="008C6825">
        <w:rPr>
          <w:lang w:val="es-ES"/>
        </w:rPr>
        <w:t xml:space="preserve">úmero de la factura </w:t>
      </w:r>
      <w:proofErr w:type="spellStart"/>
      <w:r w:rsidR="008C6825">
        <w:rPr>
          <w:lang w:val="es-ES"/>
        </w:rPr>
        <w:t>Document</w:t>
      </w:r>
      <w:proofErr w:type="spellEnd"/>
      <w:r w:rsidR="008C6825">
        <w:rPr>
          <w:lang w:val="es-ES"/>
        </w:rPr>
        <w:t xml:space="preserve"> </w:t>
      </w:r>
      <w:proofErr w:type="spellStart"/>
      <w:r w:rsidR="008C6825">
        <w:rPr>
          <w:lang w:val="es-ES"/>
        </w:rPr>
        <w:t>Number</w:t>
      </w:r>
      <w:proofErr w:type="spellEnd"/>
      <w:r>
        <w:rPr>
          <w:lang w:val="es-ES"/>
        </w:rPr>
        <w:t xml:space="preserve">. Este número debe incluir el </w:t>
      </w:r>
      <w:r w:rsidR="00E7716C">
        <w:rPr>
          <w:lang w:val="es-ES"/>
        </w:rPr>
        <w:t xml:space="preserve">establecimiento y punto de venta </w:t>
      </w:r>
      <w:r>
        <w:rPr>
          <w:lang w:val="es-ES"/>
        </w:rPr>
        <w:t xml:space="preserve">separado por un </w:t>
      </w:r>
      <w:proofErr w:type="spellStart"/>
      <w:r>
        <w:rPr>
          <w:lang w:val="es-ES"/>
        </w:rPr>
        <w:t>guión</w:t>
      </w:r>
      <w:proofErr w:type="spellEnd"/>
    </w:p>
    <w:p w14:paraId="1482456D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Plan de impuesto</w:t>
      </w:r>
    </w:p>
    <w:p w14:paraId="64AE2F6D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 w:rsidRPr="00E520C1">
        <w:rPr>
          <w:lang w:val="es-ES"/>
        </w:rPr>
        <w:t>M</w:t>
      </w:r>
      <w:r>
        <w:rPr>
          <w:lang w:val="es-ES"/>
        </w:rPr>
        <w:t>onto de la factura</w:t>
      </w:r>
    </w:p>
    <w:p w14:paraId="095E57B8" w14:textId="77777777" w:rsidR="008C6825" w:rsidRPr="000662BC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A</w:t>
      </w:r>
      <w:r w:rsidR="008C6825" w:rsidRPr="00E520C1">
        <w:rPr>
          <w:lang w:val="es-ES"/>
        </w:rPr>
        <w:t xml:space="preserve">gregue los datos para </w:t>
      </w:r>
      <w:r w:rsidR="00E7716C">
        <w:rPr>
          <w:lang w:val="es-ES"/>
        </w:rPr>
        <w:t>la oficina de impuestos</w:t>
      </w:r>
      <w:r w:rsidR="008C6825" w:rsidRPr="00E520C1">
        <w:rPr>
          <w:lang w:val="es-ES"/>
        </w:rPr>
        <w:t xml:space="preserve"> en la opción </w:t>
      </w:r>
      <w:proofErr w:type="spellStart"/>
      <w:r w:rsidR="008C6825" w:rsidRPr="00E520C1">
        <w:rPr>
          <w:lang w:val="es-ES"/>
        </w:rPr>
        <w:t>Additional</w:t>
      </w:r>
      <w:proofErr w:type="spellEnd"/>
      <w:r w:rsidR="008C6825" w:rsidRPr="00E520C1">
        <w:rPr>
          <w:lang w:val="es-ES"/>
        </w:rPr>
        <w:t xml:space="preserve"> </w:t>
      </w:r>
      <w:proofErr w:type="spellStart"/>
      <w:r w:rsidR="008C6825" w:rsidRPr="00E520C1">
        <w:rPr>
          <w:lang w:val="es-ES"/>
        </w:rPr>
        <w:t>Purchase</w:t>
      </w:r>
      <w:proofErr w:type="spellEnd"/>
      <w:r w:rsidR="008C6825" w:rsidRPr="00E520C1">
        <w:rPr>
          <w:lang w:val="es-ES"/>
        </w:rPr>
        <w:t xml:space="preserve"> </w:t>
      </w:r>
      <w:proofErr w:type="spellStart"/>
      <w:r w:rsidR="008C6825" w:rsidRPr="00E520C1">
        <w:rPr>
          <w:lang w:val="es-ES"/>
        </w:rPr>
        <w:t>information</w:t>
      </w:r>
      <w:proofErr w:type="spellEnd"/>
      <w:r w:rsidR="008C6825" w:rsidRPr="00E520C1">
        <w:rPr>
          <w:lang w:val="es-ES"/>
        </w:rPr>
        <w:t xml:space="preserve"> del menú </w:t>
      </w:r>
      <w:proofErr w:type="spellStart"/>
      <w:r w:rsidR="000662BC">
        <w:rPr>
          <w:lang w:val="es-ES"/>
        </w:rPr>
        <w:t>Additional</w:t>
      </w:r>
      <w:proofErr w:type="spellEnd"/>
    </w:p>
    <w:p w14:paraId="0357EFA3" w14:textId="77777777" w:rsidR="00C6743B" w:rsidRDefault="00982E13" w:rsidP="002E7788">
      <w:pPr>
        <w:pStyle w:val="ListParagraph"/>
        <w:ind w:left="0" w:firstLine="36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36AB98D" wp14:editId="005D1D69">
                <wp:simplePos x="0" y="0"/>
                <wp:positionH relativeFrom="column">
                  <wp:posOffset>5562600</wp:posOffset>
                </wp:positionH>
                <wp:positionV relativeFrom="paragraph">
                  <wp:posOffset>2125980</wp:posOffset>
                </wp:positionV>
                <wp:extent cx="293370" cy="304165"/>
                <wp:effectExtent l="1104900" t="152400" r="11430" b="19685"/>
                <wp:wrapNone/>
                <wp:docPr id="14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-38833"/>
                            <a:gd name="adj6" fmla="val -37792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A8F9F2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AB98D" id="AutoShape 109" o:spid="_x0000_s1058" type="#_x0000_t48" style="position:absolute;left:0;text-align:left;margin-left:438pt;margin-top:167.4pt;width:23.1pt;height:23.9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" adj="-81631,-8388,-37262,8117,-5610,8117" strokecolor="red" strokeweight="2.5pt">
                <v:shadow color="#868686"/>
                <v:textbox>
                  <w:txbxContent>
                    <w:p w14:paraId="44A8F9F2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7716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F3DE7B1" wp14:editId="54EE1AA9">
                <wp:simplePos x="0" y="0"/>
                <wp:positionH relativeFrom="column">
                  <wp:posOffset>-123825</wp:posOffset>
                </wp:positionH>
                <wp:positionV relativeFrom="paragraph">
                  <wp:posOffset>635635</wp:posOffset>
                </wp:positionV>
                <wp:extent cx="293370" cy="304165"/>
                <wp:effectExtent l="19050" t="19050" r="1002030" b="19685"/>
                <wp:wrapNone/>
                <wp:docPr id="14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82044"/>
                            <a:gd name="adj6" fmla="val 44589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454B77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DE7B1" id="AutoShape 105" o:spid="_x0000_s1059" type="#_x0000_t48" style="position:absolute;left:0;text-align:left;margin-left:-9.75pt;margin-top:50.05pt;width:23.1pt;height:23.9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" adj="96312,17722,62369,8117,27210,8117" strokecolor="red" strokeweight="2.5pt">
                <v:shadow color="#868686"/>
                <v:textbox>
                  <w:txbxContent>
                    <w:p w14:paraId="38454B77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7716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D81B7CA" wp14:editId="0474B01B">
                <wp:simplePos x="0" y="0"/>
                <wp:positionH relativeFrom="column">
                  <wp:posOffset>-133350</wp:posOffset>
                </wp:positionH>
                <wp:positionV relativeFrom="paragraph">
                  <wp:posOffset>1073785</wp:posOffset>
                </wp:positionV>
                <wp:extent cx="293370" cy="304165"/>
                <wp:effectExtent l="19050" t="19050" r="1021080" b="19685"/>
                <wp:wrapNone/>
                <wp:docPr id="143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91439"/>
                            <a:gd name="adj6" fmla="val 45563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DF7DC6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1B7CA" id="AutoShape 106" o:spid="_x0000_s1060" type="#_x0000_t48" style="position:absolute;left:0;text-align:left;margin-left:-10.5pt;margin-top:84.55pt;width:23.1pt;height:23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" adj="98416,19751,62369,8117,27210,8117" strokecolor="red" strokeweight="2.5pt">
                <v:shadow color="#868686"/>
                <v:textbox>
                  <w:txbxContent>
                    <w:p w14:paraId="4BDF7DC6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7716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B94A89F" wp14:editId="611580B3">
                <wp:simplePos x="0" y="0"/>
                <wp:positionH relativeFrom="column">
                  <wp:posOffset>-123825</wp:posOffset>
                </wp:positionH>
                <wp:positionV relativeFrom="paragraph">
                  <wp:posOffset>2131060</wp:posOffset>
                </wp:positionV>
                <wp:extent cx="293370" cy="304165"/>
                <wp:effectExtent l="19050" t="19050" r="1668780" b="95885"/>
                <wp:wrapNone/>
                <wp:docPr id="147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99134"/>
                            <a:gd name="adj5" fmla="val 122758"/>
                            <a:gd name="adj6" fmla="val 6790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127CA31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4A89F" id="AutoShape 110" o:spid="_x0000_s1061" type="#_x0000_t48" style="position:absolute;left:0;text-align:left;margin-left:-9.75pt;margin-top:167.8pt;width:23.1pt;height:23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" adj="146665,26516,86213,8117,27210,8117" strokecolor="red" strokeweight="2.5pt">
                <v:shadow color="#868686"/>
                <v:textbox>
                  <w:txbxContent>
                    <w:p w14:paraId="2127CA31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971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0F741ED" wp14:editId="78A8CDFA">
                <wp:simplePos x="0" y="0"/>
                <wp:positionH relativeFrom="column">
                  <wp:posOffset>5554980</wp:posOffset>
                </wp:positionH>
                <wp:positionV relativeFrom="paragraph">
                  <wp:posOffset>210820</wp:posOffset>
                </wp:positionV>
                <wp:extent cx="293370" cy="304165"/>
                <wp:effectExtent l="0" t="0" r="0" b="0"/>
                <wp:wrapNone/>
                <wp:docPr id="148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387231"/>
                            <a:gd name="adj5" fmla="val 74741"/>
                            <a:gd name="adj6" fmla="val -75800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6BB467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741ED" id="AutoShape 111" o:spid="_x0000_s1062" type="#_x0000_t48" style="position:absolute;left:0;text-align:left;margin-left:437.4pt;margin-top:16.6pt;width:23.1pt;height:23.9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" adj="-163730,16144,-83642,8117,-5610,8117" strokecolor="red" strokeweight="2.5pt">
                <v:shadow color="#868686"/>
                <v:textbox>
                  <w:txbxContent>
                    <w:p w14:paraId="0E6BB467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71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EF2E874" wp14:editId="47CC9510">
                <wp:simplePos x="0" y="0"/>
                <wp:positionH relativeFrom="column">
                  <wp:posOffset>5554980</wp:posOffset>
                </wp:positionH>
                <wp:positionV relativeFrom="paragraph">
                  <wp:posOffset>1219835</wp:posOffset>
                </wp:positionV>
                <wp:extent cx="293370" cy="304165"/>
                <wp:effectExtent l="0" t="0" r="0" b="0"/>
                <wp:wrapNone/>
                <wp:docPr id="145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83296"/>
                            <a:gd name="adj6" fmla="val -32272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808107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2E874" id="AutoShape 108" o:spid="_x0000_s1063" type="#_x0000_t48" style="position:absolute;left:0;text-align:left;margin-left:437.4pt;margin-top:96.05pt;width:23.1pt;height:23.9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" adj="-69709,17992,-37262,8117,-5610,8117" strokecolor="red" strokeweight="2.5pt">
                <v:shadow color="#868686"/>
                <v:textbox>
                  <w:txbxContent>
                    <w:p w14:paraId="42808107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71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E7F6873" wp14:editId="48D6AAE4">
                <wp:simplePos x="0" y="0"/>
                <wp:positionH relativeFrom="column">
                  <wp:posOffset>5554980</wp:posOffset>
                </wp:positionH>
                <wp:positionV relativeFrom="paragraph">
                  <wp:posOffset>720090</wp:posOffset>
                </wp:positionV>
                <wp:extent cx="293370" cy="304165"/>
                <wp:effectExtent l="0" t="0" r="0" b="0"/>
                <wp:wrapNone/>
                <wp:docPr id="144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56495"/>
                            <a:gd name="adj5" fmla="val 43426"/>
                            <a:gd name="adj6" fmla="val -29025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D29CBA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F6873" id="AutoShape 107" o:spid="_x0000_s1064" type="#_x0000_t48" style="position:absolute;left:0;text-align:left;margin-left:437.4pt;margin-top:56.7pt;width:23.1pt;height:23.9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" adj="-62696,9380,-33803,8117,-5610,8117" strokecolor="red" strokeweight="2.5pt">
                <v:shadow color="#868686"/>
                <v:textbox>
                  <w:txbxContent>
                    <w:p w14:paraId="56D29CBA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7716C" w:rsidRPr="00E7716C">
        <w:rPr>
          <w:noProof/>
          <w:lang w:val="es-BO" w:eastAsia="es-BO"/>
        </w:rPr>
        <w:t xml:space="preserve"> </w:t>
      </w:r>
      <w:r w:rsidR="00E7716C">
        <w:rPr>
          <w:noProof/>
          <w:lang w:val="es-BO" w:eastAsia="es-BO"/>
        </w:rPr>
        <w:drawing>
          <wp:inline distT="0" distB="0" distL="0" distR="0" wp14:anchorId="6E66BF9F" wp14:editId="76D22BF2">
            <wp:extent cx="5343525" cy="378613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0606" cy="37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DFC2" w14:textId="77777777" w:rsidR="00C6743B" w:rsidRDefault="008C6825" w:rsidP="00155C59">
      <w:pPr>
        <w:rPr>
          <w:lang w:val="es-ES"/>
        </w:rPr>
      </w:pPr>
      <w:r>
        <w:rPr>
          <w:lang w:val="es-ES"/>
        </w:rPr>
        <w:t xml:space="preserve">Se abre la ventana </w:t>
      </w:r>
      <w:proofErr w:type="spellStart"/>
      <w:r>
        <w:rPr>
          <w:lang w:val="es-ES"/>
        </w:rPr>
        <w:t>Additional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purchase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information</w:t>
      </w:r>
      <w:proofErr w:type="spellEnd"/>
      <w:r w:rsidR="002E7788">
        <w:rPr>
          <w:lang w:val="es-ES"/>
        </w:rPr>
        <w:t xml:space="preserve"> donde debe ingresar </w:t>
      </w:r>
      <w:r w:rsidR="000024C7">
        <w:rPr>
          <w:lang w:val="es-ES"/>
        </w:rPr>
        <w:t xml:space="preserve">los siguientes </w:t>
      </w:r>
      <w:r w:rsidR="002E7788">
        <w:rPr>
          <w:lang w:val="es-ES"/>
        </w:rPr>
        <w:t>datos para el Libro de compras.</w:t>
      </w:r>
    </w:p>
    <w:p w14:paraId="53E5015F" w14:textId="77777777" w:rsidR="00B7483E" w:rsidRDefault="000024C7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Número de serie</w:t>
      </w:r>
      <w:r w:rsidR="00E7716C">
        <w:rPr>
          <w:lang w:val="es-ES"/>
        </w:rPr>
        <w:t xml:space="preserve">: Establecimiento y punto de venta separados por un </w:t>
      </w:r>
      <w:proofErr w:type="spellStart"/>
      <w:r w:rsidR="00E7716C">
        <w:rPr>
          <w:lang w:val="es-ES"/>
        </w:rPr>
        <w:t>guión</w:t>
      </w:r>
      <w:proofErr w:type="spellEnd"/>
    </w:p>
    <w:p w14:paraId="137288EF" w14:textId="1BB79655" w:rsidR="00E7716C" w:rsidRDefault="00E7716C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Número de autorización</w:t>
      </w:r>
    </w:p>
    <w:p w14:paraId="2BFBF01F" w14:textId="77777777" w:rsidR="00E7716C" w:rsidRDefault="00E7716C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Número secuencial</w:t>
      </w:r>
    </w:p>
    <w:p w14:paraId="7B37B10C" w14:textId="77777777" w:rsidR="000024C7" w:rsidRDefault="00E7716C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Tipo de transacción. Seleccione el tipo de sustento</w:t>
      </w:r>
    </w:p>
    <w:p w14:paraId="229006C2" w14:textId="77777777" w:rsidR="000024C7" w:rsidRDefault="000024C7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Tipo de </w:t>
      </w:r>
      <w:r w:rsidR="00256130">
        <w:rPr>
          <w:lang w:val="es-ES"/>
        </w:rPr>
        <w:t>comprobante.</w:t>
      </w:r>
      <w:r>
        <w:rPr>
          <w:lang w:val="es-ES"/>
        </w:rPr>
        <w:t xml:space="preserve"> </w:t>
      </w:r>
      <w:r w:rsidR="00256130">
        <w:rPr>
          <w:lang w:val="es-ES"/>
        </w:rPr>
        <w:t>Seleccione el tipo de comprobante autorizado</w:t>
      </w:r>
    </w:p>
    <w:p w14:paraId="0A5FFB73" w14:textId="77777777" w:rsidR="000024C7" w:rsidRPr="00256130" w:rsidRDefault="00256130" w:rsidP="0031305B">
      <w:pPr>
        <w:numPr>
          <w:ilvl w:val="0"/>
          <w:numId w:val="6"/>
        </w:numPr>
      </w:pPr>
      <w:r w:rsidRPr="00256130">
        <w:t xml:space="preserve">VAT code y SCT code. </w:t>
      </w:r>
      <w:proofErr w:type="spellStart"/>
      <w:r>
        <w:t>Indique</w:t>
      </w:r>
      <w:proofErr w:type="spellEnd"/>
      <w:r>
        <w:t xml:space="preserve"> el valor 00</w:t>
      </w:r>
    </w:p>
    <w:p w14:paraId="1F3E1C62" w14:textId="77777777" w:rsidR="00236B86" w:rsidRDefault="009A2758" w:rsidP="00E7716C">
      <w:pPr>
        <w:ind w:left="360" w:firstLine="360"/>
        <w:rPr>
          <w:noProof/>
          <w:lang w:val="es-BO" w:eastAsia="es-BO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ECE669" wp14:editId="565041F4">
                <wp:simplePos x="0" y="0"/>
                <wp:positionH relativeFrom="margin">
                  <wp:align>left</wp:align>
                </wp:positionH>
                <wp:positionV relativeFrom="paragraph">
                  <wp:posOffset>3716655</wp:posOffset>
                </wp:positionV>
                <wp:extent cx="293370" cy="304165"/>
                <wp:effectExtent l="19050" t="19050" r="1363980" b="19685"/>
                <wp:wrapNone/>
                <wp:docPr id="14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376237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6472"/>
                            <a:gd name="adj6" fmla="val 57749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8457B5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CE669" id="AutoShape 117" o:spid="_x0000_s1065" type="#_x0000_t48" style="position:absolute;left:0;text-align:left;margin-left:0;margin-top:292.65pt;width:23.1pt;height:23.95pt;z-index: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" adj="124738,1398,63958,8117,27210,8117" strokecolor="red" strokeweight="2.5pt">
                <v:shadow color="#868686"/>
                <v:textbox>
                  <w:txbxContent>
                    <w:p w14:paraId="118457B5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FFF1890" wp14:editId="585E2DDE">
                <wp:simplePos x="0" y="0"/>
                <wp:positionH relativeFrom="margin">
                  <wp:align>left</wp:align>
                </wp:positionH>
                <wp:positionV relativeFrom="paragraph">
                  <wp:posOffset>3173730</wp:posOffset>
                </wp:positionV>
                <wp:extent cx="293370" cy="304165"/>
                <wp:effectExtent l="19050" t="76200" r="1363980" b="19685"/>
                <wp:wrapNone/>
                <wp:docPr id="140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321945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00218"/>
                            <a:gd name="adj5" fmla="val -17955"/>
                            <a:gd name="adj6" fmla="val 57489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7879CE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F1890" id="AutoShape 116" o:spid="_x0000_s1066" type="#_x0000_t48" style="position:absolute;left:0;text-align:left;margin-left:0;margin-top:249.9pt;width:23.1pt;height:23.95pt;z-index: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" adj="124176,-3878,43247,8117,27210,8117" strokecolor="red" strokeweight="2.5pt">
                <v:shadow color="#868686"/>
                <v:textbox>
                  <w:txbxContent>
                    <w:p w14:paraId="407879CE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0128A85" wp14:editId="5258E73C">
                <wp:simplePos x="0" y="0"/>
                <wp:positionH relativeFrom="margin">
                  <wp:align>left</wp:align>
                </wp:positionH>
                <wp:positionV relativeFrom="paragraph">
                  <wp:posOffset>2735580</wp:posOffset>
                </wp:positionV>
                <wp:extent cx="293370" cy="304165"/>
                <wp:effectExtent l="19050" t="19050" r="1344930" b="19685"/>
                <wp:wrapNone/>
                <wp:docPr id="137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78130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53237"/>
                            <a:gd name="adj6" fmla="val 57099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E05311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28A85" id="AutoShape 115" o:spid="_x0000_s1067" type="#_x0000_t48" style="position:absolute;left:0;text-align:left;margin-left:0;margin-top:215.4pt;width:23.1pt;height:23.95pt;z-index: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" adj="123335,11499,63958,8117,27210,8117" strokecolor="red" strokeweight="2.5pt">
                <v:shadow color="#868686"/>
                <v:textbox>
                  <w:txbxContent>
                    <w:p w14:paraId="4BE05311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7ABB73F" wp14:editId="51A1CC8B">
                <wp:simplePos x="0" y="0"/>
                <wp:positionH relativeFrom="margin">
                  <wp:align>left</wp:align>
                </wp:positionH>
                <wp:positionV relativeFrom="paragraph">
                  <wp:posOffset>2345055</wp:posOffset>
                </wp:positionV>
                <wp:extent cx="293370" cy="304165"/>
                <wp:effectExtent l="19050" t="19050" r="1363980" b="19685"/>
                <wp:wrapNone/>
                <wp:docPr id="139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39077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61690"/>
                            <a:gd name="adj5" fmla="val 72862"/>
                            <a:gd name="adj6" fmla="val 57359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5710CCA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BB73F" id="AutoShape 114" o:spid="_x0000_s1068" type="#_x0000_t48" style="position:absolute;left:0;text-align:left;margin-left:0;margin-top:184.65pt;width:23.1pt;height:23.95pt;z-index: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" adj="123896,15738,78125,8117,27210,8117" strokecolor="red" strokeweight="2.5pt">
                <v:shadow color="#868686"/>
                <v:textbox>
                  <w:txbxContent>
                    <w:p w14:paraId="55710CCA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730D679" wp14:editId="37A0C1F7">
                <wp:simplePos x="0" y="0"/>
                <wp:positionH relativeFrom="margin">
                  <wp:align>left</wp:align>
                </wp:positionH>
                <wp:positionV relativeFrom="paragraph">
                  <wp:posOffset>1706880</wp:posOffset>
                </wp:positionV>
                <wp:extent cx="293370" cy="304165"/>
                <wp:effectExtent l="19050" t="38100" r="1230630" b="19685"/>
                <wp:wrapNone/>
                <wp:docPr id="138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-1671"/>
                            <a:gd name="adj6" fmla="val 53203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0BFEF6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0D679" id="AutoShape 113" o:spid="_x0000_s1069" type="#_x0000_t48" style="position:absolute;left:0;text-align:left;margin-left:0;margin-top:134.4pt;width:23.1pt;height:23.95pt;z-index: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" adj="114920,-361,63958,8117,27210,8117" strokecolor="red" strokeweight="2.5pt">
                <v:shadow color="#868686"/>
                <v:textbox>
                  <w:txbxContent>
                    <w:p w14:paraId="610BFEF6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D3DEAB0" wp14:editId="3B612021">
                <wp:simplePos x="0" y="0"/>
                <wp:positionH relativeFrom="column">
                  <wp:posOffset>38100</wp:posOffset>
                </wp:positionH>
                <wp:positionV relativeFrom="paragraph">
                  <wp:posOffset>1259205</wp:posOffset>
                </wp:positionV>
                <wp:extent cx="293370" cy="304165"/>
                <wp:effectExtent l="19050" t="19050" r="1211580" b="19685"/>
                <wp:wrapNone/>
                <wp:docPr id="141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53446"/>
                            <a:gd name="adj6" fmla="val 52229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26FEEB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DEAB0" id="AutoShape 112" o:spid="_x0000_s1070" type="#_x0000_t48" style="position:absolute;left:0;text-align:left;margin-left:3pt;margin-top:99.15pt;width:23.1pt;height:23.9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" adj="112816,11544,63958,8117,27210,8117" strokecolor="red" strokeweight="2.5pt">
                <v:shadow color="#868686"/>
                <v:textbox>
                  <w:txbxContent>
                    <w:p w14:paraId="7026FEEB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1A62B0" wp14:editId="4748C577">
                <wp:simplePos x="0" y="0"/>
                <wp:positionH relativeFrom="margin">
                  <wp:align>left</wp:align>
                </wp:positionH>
                <wp:positionV relativeFrom="paragraph">
                  <wp:posOffset>573405</wp:posOffset>
                </wp:positionV>
                <wp:extent cx="293370" cy="304165"/>
                <wp:effectExtent l="19050" t="57150" r="354330" b="19685"/>
                <wp:wrapNone/>
                <wp:docPr id="185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4447"/>
                            <a:gd name="adj4" fmla="val 182465"/>
                            <a:gd name="adj5" fmla="val -9184"/>
                            <a:gd name="adj6" fmla="val 22034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AF9C45" w14:textId="77777777" w:rsidR="00F83BC9" w:rsidRPr="00973A34" w:rsidRDefault="00F83BC9" w:rsidP="00A811BF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A62B0" id="_x0000_s1071" type="#_x0000_t48" style="position:absolute;left:0;text-align:left;margin-left:0;margin-top:45.15pt;width:23.1pt;height:23.9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" adj="47595,-1984,39412,7441,27210,8117" strokecolor="red" strokeweight="2.5pt">
                <v:shadow color="#868686"/>
                <v:textbox>
                  <w:txbxContent>
                    <w:p w14:paraId="7BAF9C45" w14:textId="77777777" w:rsidR="00F83BC9" w:rsidRPr="00973A34" w:rsidRDefault="00F83BC9" w:rsidP="00A811BF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E7716C">
        <w:rPr>
          <w:noProof/>
          <w:lang w:val="es-BO" w:eastAsia="es-BO"/>
        </w:rPr>
        <w:drawing>
          <wp:inline distT="0" distB="0" distL="0" distR="0" wp14:anchorId="4DCC43AA" wp14:editId="304CBE01">
            <wp:extent cx="5457825" cy="504382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5484" cy="50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885" w14:textId="77777777" w:rsidR="00236B86" w:rsidRPr="00A811BF" w:rsidRDefault="00A811BF" w:rsidP="0031305B">
      <w:pPr>
        <w:pStyle w:val="ListParagraph"/>
        <w:numPr>
          <w:ilvl w:val="0"/>
          <w:numId w:val="6"/>
        </w:numPr>
        <w:rPr>
          <w:noProof/>
          <w:lang w:val="es-BO" w:eastAsia="es-BO"/>
        </w:rPr>
      </w:pPr>
      <w:r w:rsidRPr="00A811BF">
        <w:rPr>
          <w:noProof/>
          <w:lang w:val="es-BO" w:eastAsia="es-BO"/>
        </w:rPr>
        <w:t xml:space="preserve">Presione el botón Save </w:t>
      </w:r>
      <w:r w:rsidR="00256130">
        <w:rPr>
          <w:noProof/>
          <w:lang w:val="es-BO" w:eastAsia="es-BO"/>
        </w:rPr>
        <w:t xml:space="preserve">y cierre la ventana </w:t>
      </w:r>
      <w:r w:rsidRPr="00A811BF">
        <w:rPr>
          <w:noProof/>
          <w:lang w:val="es-BO" w:eastAsia="es-BO"/>
        </w:rPr>
        <w:t>para volver a la ventana Payables Transaction Entry</w:t>
      </w:r>
    </w:p>
    <w:p w14:paraId="4C8EF3A4" w14:textId="77777777" w:rsidR="008971BC" w:rsidRDefault="00133EF9" w:rsidP="008971BC">
      <w:pPr>
        <w:pStyle w:val="Heading2"/>
        <w:rPr>
          <w:lang w:val="es-ES"/>
        </w:rPr>
      </w:pPr>
      <w:bookmarkStart w:id="16" w:name="_Toc29307517"/>
      <w:r>
        <w:rPr>
          <w:lang w:val="es-ES"/>
        </w:rPr>
        <w:t>Compras</w:t>
      </w:r>
      <w:r w:rsidR="008971BC">
        <w:rPr>
          <w:lang w:val="es-ES"/>
        </w:rPr>
        <w:t xml:space="preserve"> no gravables</w:t>
      </w:r>
      <w:bookmarkEnd w:id="16"/>
    </w:p>
    <w:p w14:paraId="2325C5CD" w14:textId="13E4AC29" w:rsidR="000662BC" w:rsidRDefault="00A811BF" w:rsidP="000662BC">
      <w:pPr>
        <w:rPr>
          <w:lang w:val="es-ES"/>
        </w:rPr>
      </w:pPr>
      <w:r>
        <w:rPr>
          <w:lang w:val="es-ES"/>
        </w:rPr>
        <w:t>Para ingresa</w:t>
      </w:r>
      <w:r w:rsidR="00E72D86">
        <w:rPr>
          <w:lang w:val="es-ES"/>
        </w:rPr>
        <w:t>r</w:t>
      </w:r>
      <w:r>
        <w:rPr>
          <w:lang w:val="es-ES"/>
        </w:rPr>
        <w:t xml:space="preserve"> una factura con montos gravables y no gravables siga los pasos </w:t>
      </w:r>
      <w:r w:rsidR="00466FDC">
        <w:rPr>
          <w:lang w:val="es-ES"/>
        </w:rPr>
        <w:t>descrito</w:t>
      </w:r>
      <w:r>
        <w:rPr>
          <w:lang w:val="es-ES"/>
        </w:rPr>
        <w:t>s</w:t>
      </w:r>
      <w:r w:rsidR="00466FDC">
        <w:rPr>
          <w:lang w:val="es-ES"/>
        </w:rPr>
        <w:t xml:space="preserve"> en el apartado anterior</w:t>
      </w:r>
      <w:r>
        <w:rPr>
          <w:lang w:val="es-ES"/>
        </w:rPr>
        <w:t xml:space="preserve"> y</w:t>
      </w:r>
      <w:r w:rsidR="00466FDC">
        <w:rPr>
          <w:lang w:val="es-ES"/>
        </w:rPr>
        <w:t xml:space="preserve"> </w:t>
      </w:r>
      <w:r>
        <w:rPr>
          <w:lang w:val="es-ES"/>
        </w:rPr>
        <w:t>a</w:t>
      </w:r>
      <w:r w:rsidR="00466FDC">
        <w:rPr>
          <w:lang w:val="es-ES"/>
        </w:rPr>
        <w:t>dicionalmente, realice los siguientes pasos:</w:t>
      </w:r>
    </w:p>
    <w:p w14:paraId="7B222089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ES"/>
        </w:rPr>
      </w:pPr>
      <w:r w:rsidRPr="00A811BF">
        <w:rPr>
          <w:lang w:val="es-ES"/>
        </w:rPr>
        <w:t xml:space="preserve">En el campo </w:t>
      </w:r>
      <w:proofErr w:type="spellStart"/>
      <w:r w:rsidRPr="00A811BF">
        <w:rPr>
          <w:lang w:val="es-ES"/>
        </w:rPr>
        <w:t>Purchases</w:t>
      </w:r>
      <w:proofErr w:type="spellEnd"/>
      <w:r w:rsidRPr="00A811BF">
        <w:rPr>
          <w:lang w:val="es-ES"/>
        </w:rPr>
        <w:t xml:space="preserve"> </w:t>
      </w:r>
      <w:r w:rsidR="00A811BF">
        <w:rPr>
          <w:lang w:val="es-ES"/>
        </w:rPr>
        <w:t xml:space="preserve">asegúrese que está </w:t>
      </w:r>
      <w:r w:rsidRPr="00A811BF">
        <w:rPr>
          <w:lang w:val="es-ES"/>
        </w:rPr>
        <w:t>el monto total</w:t>
      </w:r>
      <w:r w:rsidR="008D621E">
        <w:rPr>
          <w:lang w:val="es-ES"/>
        </w:rPr>
        <w:t xml:space="preserve"> (gravable +</w:t>
      </w:r>
      <w:r w:rsidR="00946B3E">
        <w:rPr>
          <w:lang w:val="es-ES"/>
        </w:rPr>
        <w:t xml:space="preserve"> no gravable)</w:t>
      </w:r>
      <w:r w:rsidRPr="00A811BF">
        <w:rPr>
          <w:lang w:val="es-ES"/>
        </w:rPr>
        <w:t xml:space="preserve"> de la factura</w:t>
      </w:r>
    </w:p>
    <w:p w14:paraId="67472A84" w14:textId="77777777" w:rsidR="00A46092" w:rsidRDefault="00A46092" w:rsidP="0031305B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Los campos </w:t>
      </w:r>
      <w:proofErr w:type="spellStart"/>
      <w:r>
        <w:rPr>
          <w:lang w:val="es-ES"/>
        </w:rPr>
        <w:t>Miscellaneous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Freight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Trade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Discount</w:t>
      </w:r>
      <w:proofErr w:type="spellEnd"/>
      <w:r>
        <w:rPr>
          <w:lang w:val="es-ES"/>
        </w:rPr>
        <w:t xml:space="preserve"> deben estar en cero</w:t>
      </w:r>
    </w:p>
    <w:p w14:paraId="303708CF" w14:textId="77777777" w:rsidR="007C2637" w:rsidRPr="007C2637" w:rsidRDefault="007C2637" w:rsidP="0031305B">
      <w:pPr>
        <w:pStyle w:val="ListParagraph"/>
        <w:numPr>
          <w:ilvl w:val="0"/>
          <w:numId w:val="8"/>
        </w:numPr>
        <w:rPr>
          <w:lang w:val="es-ES"/>
        </w:rPr>
      </w:pPr>
      <w:r w:rsidRPr="007C2637">
        <w:rPr>
          <w:lang w:val="es-ES"/>
        </w:rPr>
        <w:t xml:space="preserve">Ingrese al botón de expansión del campo </w:t>
      </w:r>
      <w:proofErr w:type="spellStart"/>
      <w:r w:rsidRPr="007C2637">
        <w:rPr>
          <w:lang w:val="es-ES"/>
        </w:rPr>
        <w:t>Tax</w:t>
      </w:r>
      <w:proofErr w:type="spellEnd"/>
    </w:p>
    <w:p w14:paraId="4A59B488" w14:textId="77777777" w:rsidR="000662BC" w:rsidRDefault="00A46092" w:rsidP="009C75BA">
      <w:pPr>
        <w:ind w:firstLine="720"/>
        <w:rPr>
          <w:noProof/>
          <w:lang w:val="es-BO" w:eastAsia="es-BO"/>
        </w:rPr>
      </w:pPr>
      <w:r w:rsidRPr="000662BC"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21FFC3" wp14:editId="325D95B0">
                <wp:simplePos x="0" y="0"/>
                <wp:positionH relativeFrom="column">
                  <wp:posOffset>76200</wp:posOffset>
                </wp:positionH>
                <wp:positionV relativeFrom="paragraph">
                  <wp:posOffset>2392680</wp:posOffset>
                </wp:positionV>
                <wp:extent cx="293370" cy="304165"/>
                <wp:effectExtent l="19050" t="19050" r="1421130" b="19685"/>
                <wp:wrapNone/>
                <wp:docPr id="17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3861"/>
                            <a:gd name="adj6" fmla="val 59848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C8A868" w14:textId="77777777" w:rsidR="00F83BC9" w:rsidRPr="00973A34" w:rsidRDefault="00F83BC9" w:rsidP="00A4609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1FFC3" id="_x0000_s1072" type="#_x0000_t48" style="position:absolute;left:0;text-align:left;margin-left:6pt;margin-top:188.4pt;width:23.1pt;height:23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" adj="129273,11634,62369,8117,27210,8117" strokecolor="red" strokeweight="2.5pt">
                <v:shadow color="#868686"/>
                <v:textbox>
                  <w:txbxContent>
                    <w:p w14:paraId="0FC8A868" w14:textId="77777777" w:rsidR="00F83BC9" w:rsidRPr="00973A34" w:rsidRDefault="00F83BC9" w:rsidP="00A4609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A811BF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443D1B" wp14:editId="13E9092E">
                <wp:simplePos x="0" y="0"/>
                <wp:positionH relativeFrom="column">
                  <wp:posOffset>66675</wp:posOffset>
                </wp:positionH>
                <wp:positionV relativeFrom="paragraph">
                  <wp:posOffset>1925955</wp:posOffset>
                </wp:positionV>
                <wp:extent cx="293370" cy="304165"/>
                <wp:effectExtent l="19050" t="19050" r="1459230" b="19685"/>
                <wp:wrapNone/>
                <wp:docPr id="173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78913"/>
                            <a:gd name="adj6" fmla="val 61147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D8365E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43D1B" id="_x0000_s1073" type="#_x0000_t48" style="position:absolute;left:0;text-align:left;margin-left:5.25pt;margin-top:151.65pt;width:23.1pt;height:2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" adj="132078,17045,62369,8117,27210,8117" strokecolor="red" strokeweight="2.5pt">
                <v:shadow color="#868686"/>
                <v:textbox>
                  <w:txbxContent>
                    <w:p w14:paraId="08D8365E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A811BF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11F16A" wp14:editId="41676931">
                <wp:simplePos x="0" y="0"/>
                <wp:positionH relativeFrom="column">
                  <wp:posOffset>66675</wp:posOffset>
                </wp:positionH>
                <wp:positionV relativeFrom="paragraph">
                  <wp:posOffset>2859405</wp:posOffset>
                </wp:positionV>
                <wp:extent cx="293370" cy="304165"/>
                <wp:effectExtent l="19050" t="152400" r="1973580" b="19685"/>
                <wp:wrapNone/>
                <wp:docPr id="178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99134"/>
                            <a:gd name="adj5" fmla="val -40082"/>
                            <a:gd name="adj6" fmla="val 78614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8172527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1F16A" id="_x0000_s1074" type="#_x0000_t48" style="position:absolute;left:0;text-align:left;margin-left:5.25pt;margin-top:225.15pt;width:23.1pt;height:2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" adj="169808,-8658,86213,8117,27210,8117" strokecolor="red" strokeweight="2.5pt">
                <v:shadow color="#868686"/>
                <v:textbox>
                  <w:txbxContent>
                    <w:p w14:paraId="48172527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256130" w:rsidRPr="00256130">
        <w:rPr>
          <w:noProof/>
          <w:lang w:val="es-BO" w:eastAsia="es-BO"/>
        </w:rPr>
        <w:t xml:space="preserve"> </w:t>
      </w:r>
      <w:r w:rsidR="00256130">
        <w:rPr>
          <w:noProof/>
          <w:lang w:val="es-BO" w:eastAsia="es-BO"/>
        </w:rPr>
        <w:drawing>
          <wp:inline distT="0" distB="0" distL="0" distR="0" wp14:anchorId="373B560B" wp14:editId="7A60A448">
            <wp:extent cx="4610950" cy="3267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1431" cy="32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C3F" w14:textId="77777777" w:rsidR="00466FDC" w:rsidRDefault="00466FDC" w:rsidP="00466FDC">
      <w:pPr>
        <w:rPr>
          <w:lang w:val="es-BO" w:eastAsia="es-BO"/>
        </w:rPr>
      </w:pPr>
    </w:p>
    <w:p w14:paraId="4ACA0ABB" w14:textId="77777777" w:rsidR="00466FDC" w:rsidRDefault="00466FDC" w:rsidP="00466FDC">
      <w:pPr>
        <w:rPr>
          <w:lang w:val="es-BO" w:eastAsia="es-BO"/>
        </w:rPr>
      </w:pPr>
      <w:r>
        <w:rPr>
          <w:lang w:val="es-BO" w:eastAsia="es-BO"/>
        </w:rPr>
        <w:t xml:space="preserve">Se abre la ventana </w:t>
      </w:r>
      <w:proofErr w:type="spellStart"/>
      <w:r>
        <w:rPr>
          <w:lang w:val="es-BO" w:eastAsia="es-BO"/>
        </w:rPr>
        <w:t>Payables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Tax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Entry</w:t>
      </w:r>
      <w:proofErr w:type="spellEnd"/>
      <w:r>
        <w:rPr>
          <w:lang w:val="es-BO" w:eastAsia="es-BO"/>
        </w:rPr>
        <w:t>.</w:t>
      </w:r>
    </w:p>
    <w:p w14:paraId="440A8CDD" w14:textId="77777777" w:rsidR="00466FDC" w:rsidRDefault="00012255" w:rsidP="00A811BF">
      <w:pPr>
        <w:ind w:left="360" w:firstLine="360"/>
        <w:rPr>
          <w:lang w:val="es-BO" w:eastAsia="es-BO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8B5883" wp14:editId="44CF8B42">
                <wp:simplePos x="0" y="0"/>
                <wp:positionH relativeFrom="column">
                  <wp:posOffset>5255895</wp:posOffset>
                </wp:positionH>
                <wp:positionV relativeFrom="paragraph">
                  <wp:posOffset>2326005</wp:posOffset>
                </wp:positionV>
                <wp:extent cx="293370" cy="304165"/>
                <wp:effectExtent l="2667000" t="19050" r="11430" b="19685"/>
                <wp:wrapNone/>
                <wp:docPr id="176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39455"/>
                            <a:gd name="adj6" fmla="val -9298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3F7B39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B5883" id="_x0000_s1075" type="#_x0000_t48" style="position:absolute;left:0;text-align:left;margin-left:413.85pt;margin-top:183.15pt;width:23.1pt;height:23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" adj="-200852,8522,-37262,8117,-5610,8117" strokecolor="red" strokeweight="2.5pt">
                <v:shadow color="#868686"/>
                <v:textbox>
                  <w:txbxContent>
                    <w:p w14:paraId="023F7B39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1E2B81" wp14:editId="4577ED79">
                <wp:simplePos x="0" y="0"/>
                <wp:positionH relativeFrom="column">
                  <wp:posOffset>114300</wp:posOffset>
                </wp:positionH>
                <wp:positionV relativeFrom="paragraph">
                  <wp:posOffset>2602230</wp:posOffset>
                </wp:positionV>
                <wp:extent cx="293370" cy="304165"/>
                <wp:effectExtent l="19050" t="95250" r="487680" b="19685"/>
                <wp:wrapNone/>
                <wp:docPr id="187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14070"/>
                            <a:gd name="adj5" fmla="val -24428"/>
                            <a:gd name="adj6" fmla="val 26731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A06183" w14:textId="77777777" w:rsidR="00F83BC9" w:rsidRPr="00973A34" w:rsidRDefault="00F83BC9" w:rsidP="005D2E88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E2B81" id="_x0000_s1076" type="#_x0000_t48" style="position:absolute;left:0;text-align:left;margin-left:9pt;margin-top:204.9pt;width:23.1pt;height:23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" adj="57741,-5276,46239,8117,27210,8117" strokecolor="red" strokeweight="2.5pt">
                <v:shadow color="#868686"/>
                <v:textbox>
                  <w:txbxContent>
                    <w:p w14:paraId="7EA06183" w14:textId="77777777" w:rsidR="00F83BC9" w:rsidRPr="00973A34" w:rsidRDefault="00F83BC9" w:rsidP="005D2E88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DE0D3B" wp14:editId="75AE54D7">
                <wp:simplePos x="0" y="0"/>
                <wp:positionH relativeFrom="column">
                  <wp:posOffset>114300</wp:posOffset>
                </wp:positionH>
                <wp:positionV relativeFrom="paragraph">
                  <wp:posOffset>2068830</wp:posOffset>
                </wp:positionV>
                <wp:extent cx="293370" cy="304165"/>
                <wp:effectExtent l="19050" t="190500" r="1363980" b="19685"/>
                <wp:wrapNone/>
                <wp:docPr id="174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-52611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8B8B71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E0D3B" id="_x0000_s1077" type="#_x0000_t48" style="position:absolute;left:0;text-align:left;margin-left:9pt;margin-top:162.9pt;width:23.1pt;height:23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" adj="123663,-11364,62369,8117,27210,8117" strokecolor="red" strokeweight="2.5pt">
                <v:shadow color="#868686"/>
                <v:textbox>
                  <w:txbxContent>
                    <w:p w14:paraId="028B8B71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F9B617" wp14:editId="75CB5F1A">
                <wp:simplePos x="0" y="0"/>
                <wp:positionH relativeFrom="column">
                  <wp:posOffset>1819275</wp:posOffset>
                </wp:positionH>
                <wp:positionV relativeFrom="paragraph">
                  <wp:posOffset>1344930</wp:posOffset>
                </wp:positionV>
                <wp:extent cx="752475" cy="94297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4FC92" id="Rectangle 49" o:spid="_x0000_s1026" style="position:absolute;margin-left:143.25pt;margin-top:105.9pt;width:59.25pt;height:74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" filled="f" strokecolor="red" strokeweight="2pt"/>
            </w:pict>
          </mc:Fallback>
        </mc:AlternateContent>
      </w:r>
      <w:r w:rsidR="00A811BF" w:rsidRPr="00A811BF">
        <w:rPr>
          <w:noProof/>
          <w:lang w:val="es-BO" w:eastAsia="es-BO"/>
        </w:rPr>
        <w:t xml:space="preserve"> </w:t>
      </w:r>
      <w:r>
        <w:rPr>
          <w:noProof/>
          <w:lang w:val="es-BO" w:eastAsia="es-BO"/>
        </w:rPr>
        <w:drawing>
          <wp:inline distT="0" distB="0" distL="0" distR="0" wp14:anchorId="160C64FB" wp14:editId="748AA076">
            <wp:extent cx="4914900" cy="388104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7595" cy="38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76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BO" w:eastAsia="es-BO"/>
        </w:rPr>
      </w:pPr>
      <w:r w:rsidRPr="00A811BF">
        <w:rPr>
          <w:lang w:val="es-BO" w:eastAsia="es-BO"/>
        </w:rPr>
        <w:t xml:space="preserve">En </w:t>
      </w:r>
      <w:r w:rsidR="009A2758">
        <w:rPr>
          <w:lang w:val="es-BO" w:eastAsia="es-BO"/>
        </w:rPr>
        <w:t xml:space="preserve">el ejemplo de la imagen, </w:t>
      </w:r>
      <w:r w:rsidR="009A2758" w:rsidRPr="00A811BF">
        <w:rPr>
          <w:lang w:val="es-BO" w:eastAsia="es-BO"/>
        </w:rPr>
        <w:t>ingrese el monto gravable</w:t>
      </w:r>
      <w:r w:rsidR="009A2758">
        <w:rPr>
          <w:lang w:val="es-BO" w:eastAsia="es-BO"/>
        </w:rPr>
        <w:t xml:space="preserve"> en </w:t>
      </w:r>
      <w:r w:rsidRPr="00A811BF">
        <w:rPr>
          <w:lang w:val="es-BO" w:eastAsia="es-BO"/>
        </w:rPr>
        <w:t>la</w:t>
      </w:r>
      <w:r w:rsidR="00012255">
        <w:rPr>
          <w:lang w:val="es-BO" w:eastAsia="es-BO"/>
        </w:rPr>
        <w:t>s</w:t>
      </w:r>
      <w:r w:rsidRPr="00A811BF">
        <w:rPr>
          <w:lang w:val="es-BO" w:eastAsia="es-BO"/>
        </w:rPr>
        <w:t xml:space="preserve"> fila</w:t>
      </w:r>
      <w:r w:rsidR="00012255">
        <w:rPr>
          <w:lang w:val="es-BO" w:eastAsia="es-BO"/>
        </w:rPr>
        <w:t>s</w:t>
      </w:r>
      <w:r w:rsidRPr="00A811BF">
        <w:rPr>
          <w:lang w:val="es-BO" w:eastAsia="es-BO"/>
        </w:rPr>
        <w:t xml:space="preserve"> del impuesto </w:t>
      </w:r>
      <w:r w:rsidR="00012255">
        <w:rPr>
          <w:lang w:val="es-BO" w:eastAsia="es-BO"/>
        </w:rPr>
        <w:t>104-501-1 y las retenciones 104-725-1, 103-312</w:t>
      </w:r>
      <w:r w:rsidRPr="00A811BF">
        <w:rPr>
          <w:lang w:val="es-BO" w:eastAsia="es-BO"/>
        </w:rPr>
        <w:t xml:space="preserve">, </w:t>
      </w:r>
      <w:r w:rsidR="009A2758">
        <w:rPr>
          <w:lang w:val="es-BO" w:eastAsia="es-BO"/>
        </w:rPr>
        <w:t xml:space="preserve">en la columna Total </w:t>
      </w:r>
      <w:proofErr w:type="spellStart"/>
      <w:r w:rsidR="009A2758">
        <w:rPr>
          <w:lang w:val="es-BO" w:eastAsia="es-BO"/>
        </w:rPr>
        <w:t>Purchases</w:t>
      </w:r>
      <w:proofErr w:type="spellEnd"/>
    </w:p>
    <w:p w14:paraId="7552D726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BO" w:eastAsia="es-BO"/>
        </w:rPr>
      </w:pPr>
      <w:r w:rsidRPr="00A811BF">
        <w:rPr>
          <w:lang w:val="es-BO" w:eastAsia="es-BO"/>
        </w:rPr>
        <w:t xml:space="preserve">En la </w:t>
      </w:r>
      <w:r w:rsidR="00012255">
        <w:rPr>
          <w:lang w:val="es-BO" w:eastAsia="es-BO"/>
        </w:rPr>
        <w:t>última</w:t>
      </w:r>
      <w:r w:rsidRPr="00A811BF">
        <w:rPr>
          <w:lang w:val="es-BO" w:eastAsia="es-BO"/>
        </w:rPr>
        <w:t xml:space="preserve"> fila agregue el impuesto </w:t>
      </w:r>
      <w:r w:rsidR="00012255">
        <w:rPr>
          <w:lang w:val="es-BO" w:eastAsia="es-BO"/>
        </w:rPr>
        <w:t>EXEMPT</w:t>
      </w:r>
    </w:p>
    <w:p w14:paraId="0614D27B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BO" w:eastAsia="es-BO"/>
        </w:rPr>
      </w:pPr>
      <w:r w:rsidRPr="00A811BF">
        <w:rPr>
          <w:lang w:val="es-BO" w:eastAsia="es-BO"/>
        </w:rPr>
        <w:lastRenderedPageBreak/>
        <w:t xml:space="preserve">En la fila del impuesto </w:t>
      </w:r>
      <w:r w:rsidR="00012255">
        <w:rPr>
          <w:lang w:val="es-BO" w:eastAsia="es-BO"/>
        </w:rPr>
        <w:t>EXEMPT</w:t>
      </w:r>
      <w:r w:rsidRPr="00A811BF">
        <w:rPr>
          <w:lang w:val="es-BO" w:eastAsia="es-BO"/>
        </w:rPr>
        <w:t xml:space="preserve">, columna Total </w:t>
      </w:r>
      <w:proofErr w:type="spellStart"/>
      <w:r w:rsidRPr="00A811BF">
        <w:rPr>
          <w:lang w:val="es-BO" w:eastAsia="es-BO"/>
        </w:rPr>
        <w:t>Purchases</w:t>
      </w:r>
      <w:proofErr w:type="spellEnd"/>
      <w:r w:rsidRPr="00A811BF">
        <w:rPr>
          <w:lang w:val="es-BO" w:eastAsia="es-BO"/>
        </w:rPr>
        <w:t xml:space="preserve">, ingrese el monto no gravable </w:t>
      </w:r>
    </w:p>
    <w:p w14:paraId="67DB6DF5" w14:textId="77777777" w:rsidR="00466FDC" w:rsidRDefault="00466FDC" w:rsidP="00466FDC">
      <w:pPr>
        <w:rPr>
          <w:lang w:val="es-BO" w:eastAsia="es-BO"/>
        </w:rPr>
      </w:pPr>
      <w:r>
        <w:rPr>
          <w:lang w:val="es-BO" w:eastAsia="es-BO"/>
        </w:rPr>
        <w:t xml:space="preserve">Presione el botón OK para volver a la ventana </w:t>
      </w:r>
      <w:proofErr w:type="spellStart"/>
      <w:r>
        <w:rPr>
          <w:lang w:val="es-BO" w:eastAsia="es-BO"/>
        </w:rPr>
        <w:t>Payables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Transaction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Entry</w:t>
      </w:r>
      <w:proofErr w:type="spellEnd"/>
      <w:r>
        <w:rPr>
          <w:lang w:val="es-BO" w:eastAsia="es-BO"/>
        </w:rPr>
        <w:t>.</w:t>
      </w:r>
    </w:p>
    <w:p w14:paraId="68162F76" w14:textId="77777777" w:rsidR="00E77309" w:rsidRPr="00E77309" w:rsidRDefault="00E77309" w:rsidP="00E77309">
      <w:pPr>
        <w:pStyle w:val="Heading2"/>
        <w:rPr>
          <w:lang w:val="es-ES"/>
        </w:rPr>
      </w:pPr>
      <w:bookmarkStart w:id="17" w:name="_Toc29307518"/>
      <w:r w:rsidRPr="00E77309">
        <w:rPr>
          <w:lang w:val="es-ES"/>
        </w:rPr>
        <w:t>Compras a través de proveedores Intermediarios</w:t>
      </w:r>
      <w:bookmarkEnd w:id="17"/>
    </w:p>
    <w:p w14:paraId="3627AB71" w14:textId="77777777" w:rsidR="00E77309" w:rsidRDefault="00E77309" w:rsidP="00466FDC">
      <w:pPr>
        <w:rPr>
          <w:lang w:val="es-BO" w:eastAsia="es-BO"/>
        </w:rPr>
      </w:pPr>
      <w:r>
        <w:rPr>
          <w:lang w:val="es-BO" w:eastAsia="es-BO"/>
        </w:rPr>
        <w:t>Para ingresar compras a través de proveedores intermediarios siga los siguientes pasos.</w:t>
      </w:r>
    </w:p>
    <w:p w14:paraId="2AE8E545" w14:textId="77777777" w:rsidR="00E77309" w:rsidRDefault="00E77309" w:rsidP="0031305B">
      <w:pPr>
        <w:pStyle w:val="ListParagraph"/>
        <w:numPr>
          <w:ilvl w:val="0"/>
          <w:numId w:val="13"/>
        </w:numPr>
        <w:rPr>
          <w:lang w:val="es-ES"/>
        </w:rPr>
      </w:pPr>
      <w:r>
        <w:rPr>
          <w:lang w:val="es-BO" w:eastAsia="es-BO"/>
        </w:rPr>
        <w:t xml:space="preserve">Ingrese a </w:t>
      </w:r>
      <w:proofErr w:type="spellStart"/>
      <w:r>
        <w:rPr>
          <w:lang w:val="es-ES"/>
        </w:rPr>
        <w:t>Payables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 xml:space="preserve"> que está en </w:t>
      </w:r>
      <w:proofErr w:type="spellStart"/>
      <w:r>
        <w:rPr>
          <w:lang w:val="es-ES"/>
        </w:rPr>
        <w:t>Purchasing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transactions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</w:p>
    <w:p w14:paraId="43B04C07" w14:textId="77777777" w:rsidR="000B6F85" w:rsidRPr="000B6F85" w:rsidRDefault="00E77309" w:rsidP="0031305B">
      <w:pPr>
        <w:pStyle w:val="ListParagraph"/>
        <w:numPr>
          <w:ilvl w:val="0"/>
          <w:numId w:val="13"/>
        </w:numPr>
        <w:rPr>
          <w:lang w:val="es-ES"/>
        </w:rPr>
      </w:pPr>
      <w:r w:rsidRPr="000B6F85">
        <w:rPr>
          <w:lang w:val="es-ES"/>
        </w:rPr>
        <w:t xml:space="preserve">Ingrese la factura del proveedor intermediario siguiendo las instrucciones del apartado </w:t>
      </w:r>
      <w:r w:rsidR="000B6F85" w:rsidRPr="000B6F85">
        <w:rPr>
          <w:lang w:val="es-ES"/>
        </w:rPr>
        <w:t>4.3 Ingreso de documentos de compra</w:t>
      </w:r>
      <w:r w:rsidR="000B6F85">
        <w:rPr>
          <w:lang w:val="es-ES"/>
        </w:rPr>
        <w:t>. La siguiente imagen muestra un ejemplo de esta factura:</w:t>
      </w:r>
    </w:p>
    <w:p w14:paraId="5D6178B7" w14:textId="77777777" w:rsidR="00E77309" w:rsidRDefault="00E77309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drawing>
          <wp:inline distT="0" distB="0" distL="0" distR="0" wp14:anchorId="053AC050" wp14:editId="39F070D7">
            <wp:extent cx="5232423" cy="36861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7331" cy="36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BF4" w14:textId="77777777" w:rsidR="000B6F85" w:rsidRDefault="000B6F85" w:rsidP="00E77309">
      <w:pPr>
        <w:ind w:firstLine="720"/>
        <w:rPr>
          <w:lang w:val="es-BO" w:eastAsia="es-BO"/>
        </w:rPr>
      </w:pPr>
      <w:r>
        <w:rPr>
          <w:lang w:val="es-BO" w:eastAsia="es-BO"/>
        </w:rPr>
        <w:t xml:space="preserve">En la ventana </w:t>
      </w:r>
      <w:proofErr w:type="spellStart"/>
      <w:r>
        <w:rPr>
          <w:lang w:val="es-BO" w:eastAsia="es-BO"/>
        </w:rPr>
        <w:t>Additional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purchase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information</w:t>
      </w:r>
      <w:proofErr w:type="spellEnd"/>
      <w:r>
        <w:rPr>
          <w:lang w:val="es-BO" w:eastAsia="es-BO"/>
        </w:rPr>
        <w:t>, ingrese el código de documento 41 como muestra la siguiente imagen:</w:t>
      </w:r>
    </w:p>
    <w:p w14:paraId="4448E9EC" w14:textId="77777777" w:rsidR="00E77309" w:rsidRDefault="00E77309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5825AF49" wp14:editId="38C272CA">
            <wp:extent cx="5215830" cy="37909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181" cy="37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ED5C" w14:textId="77777777" w:rsidR="000B6F85" w:rsidRDefault="000B6F85" w:rsidP="000B6F85">
      <w:pPr>
        <w:rPr>
          <w:lang w:val="es-BO" w:eastAsia="es-BO"/>
        </w:rPr>
      </w:pPr>
    </w:p>
    <w:p w14:paraId="6E98A81A" w14:textId="37CAFDD6" w:rsidR="00E77309" w:rsidRDefault="000B6F85" w:rsidP="000B6F85">
      <w:pPr>
        <w:rPr>
          <w:lang w:val="es-BO" w:eastAsia="es-BO"/>
        </w:rPr>
      </w:pPr>
      <w:r>
        <w:rPr>
          <w:lang w:val="es-BO" w:eastAsia="es-BO"/>
        </w:rPr>
        <w:t>A continuación</w:t>
      </w:r>
      <w:r w:rsidR="00DC601A">
        <w:rPr>
          <w:lang w:val="es-BO" w:eastAsia="es-BO"/>
        </w:rPr>
        <w:t>,</w:t>
      </w:r>
      <w:r>
        <w:rPr>
          <w:lang w:val="es-BO" w:eastAsia="es-BO"/>
        </w:rPr>
        <w:t xml:space="preserve"> ingrese las facturas de soporte del reembolso.</w:t>
      </w:r>
      <w:r w:rsidR="007F2393">
        <w:rPr>
          <w:lang w:val="es-BO" w:eastAsia="es-BO"/>
        </w:rPr>
        <w:t xml:space="preserve"> Para esto siga los siguientes pasos:</w:t>
      </w:r>
    </w:p>
    <w:p w14:paraId="7175EACC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 xml:space="preserve">Seleccione el tipo de documento </w:t>
      </w:r>
      <w:proofErr w:type="spellStart"/>
      <w:r>
        <w:rPr>
          <w:lang w:val="es-BO" w:eastAsia="es-BO"/>
        </w:rPr>
        <w:t>Refund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invoice</w:t>
      </w:r>
      <w:proofErr w:type="spellEnd"/>
    </w:p>
    <w:p w14:paraId="53BD8FF7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la fecha</w:t>
      </w:r>
    </w:p>
    <w:p w14:paraId="2A48DA50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el Id del proveedor de la factura que ha sido pagada por el intermediario</w:t>
      </w:r>
    </w:p>
    <w:p w14:paraId="47EBF1E6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el número de la factura</w:t>
      </w:r>
    </w:p>
    <w:p w14:paraId="41ABDF4B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 xml:space="preserve">Ingrese el </w:t>
      </w:r>
      <w:r w:rsidRPr="00A863F9">
        <w:rPr>
          <w:u w:val="single"/>
          <w:lang w:val="es-BO" w:eastAsia="es-BO"/>
        </w:rPr>
        <w:t>número de comprobante (</w:t>
      </w:r>
      <w:proofErr w:type="spellStart"/>
      <w:r w:rsidRPr="00A863F9">
        <w:rPr>
          <w:u w:val="single"/>
          <w:lang w:val="es-BO" w:eastAsia="es-BO"/>
        </w:rPr>
        <w:t>Voucher</w:t>
      </w:r>
      <w:proofErr w:type="spellEnd"/>
      <w:r w:rsidRPr="00A863F9">
        <w:rPr>
          <w:u w:val="single"/>
          <w:lang w:val="es-BO" w:eastAsia="es-BO"/>
        </w:rPr>
        <w:t xml:space="preserve"> No.)</w:t>
      </w:r>
      <w:r>
        <w:rPr>
          <w:lang w:val="es-BO" w:eastAsia="es-BO"/>
        </w:rPr>
        <w:t xml:space="preserve"> de la factura del proveedor Intermediario</w:t>
      </w:r>
    </w:p>
    <w:p w14:paraId="79A218CF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el monto de la factura</w:t>
      </w:r>
    </w:p>
    <w:p w14:paraId="5A9EB1DC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los impuestos y retenciones</w:t>
      </w:r>
    </w:p>
    <w:p w14:paraId="151A3E15" w14:textId="77777777" w:rsidR="007F2393" w:rsidRP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Dado que esta factura ya fue pagada, ingrese el monto del pago</w:t>
      </w:r>
    </w:p>
    <w:p w14:paraId="2ACC7A75" w14:textId="77777777" w:rsidR="000F0D21" w:rsidRDefault="00AD03B1" w:rsidP="000879A1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BA7F1C" wp14:editId="0BAB12D7">
                <wp:simplePos x="0" y="0"/>
                <wp:positionH relativeFrom="column">
                  <wp:posOffset>5467350</wp:posOffset>
                </wp:positionH>
                <wp:positionV relativeFrom="paragraph">
                  <wp:posOffset>2668905</wp:posOffset>
                </wp:positionV>
                <wp:extent cx="293370" cy="304165"/>
                <wp:effectExtent l="590550" t="19050" r="11430" b="19685"/>
                <wp:wrapNone/>
                <wp:docPr id="38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-1256"/>
                            <a:gd name="adj6" fmla="val -1961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36DD2D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A7F1C" id="_x0000_s1078" type="#_x0000_t48" style="position:absolute;left:0;text-align:left;margin-left:430.5pt;margin-top:210.15pt;width:23.1pt;height:23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" adj="-42358,-271,-37262,8117,-5610,8117" strokecolor="red" strokeweight="2.5pt">
                <v:shadow color="#868686"/>
                <v:textbox>
                  <w:txbxContent>
                    <w:p w14:paraId="1636DD2D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CFE8864" wp14:editId="0BC32658">
                <wp:simplePos x="0" y="0"/>
                <wp:positionH relativeFrom="margin">
                  <wp:align>left</wp:align>
                </wp:positionH>
                <wp:positionV relativeFrom="paragraph">
                  <wp:posOffset>2876550</wp:posOffset>
                </wp:positionV>
                <wp:extent cx="293370" cy="304165"/>
                <wp:effectExtent l="19050" t="19050" r="1725930" b="19685"/>
                <wp:wrapNone/>
                <wp:docPr id="37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92417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0730"/>
                            <a:gd name="adj6" fmla="val 70238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363734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E8864" id="_x0000_s1079" type="#_x0000_t48" style="position:absolute;left:0;text-align:left;margin-left:0;margin-top:226.5pt;width:23.1pt;height:23.95pt;z-index:251777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" adj="151715,10958,62369,8117,27210,8117" strokecolor="red" strokeweight="2.5pt">
                <v:shadow color="#868686"/>
                <v:textbox>
                  <w:txbxContent>
                    <w:p w14:paraId="2A363734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8A2B26B" wp14:editId="74A39267">
                <wp:simplePos x="0" y="0"/>
                <wp:positionH relativeFrom="margin">
                  <wp:align>left</wp:align>
                </wp:positionH>
                <wp:positionV relativeFrom="paragraph">
                  <wp:posOffset>2181225</wp:posOffset>
                </wp:positionV>
                <wp:extent cx="293370" cy="304165"/>
                <wp:effectExtent l="19050" t="19050" r="1649730" b="19685"/>
                <wp:wrapNone/>
                <wp:docPr id="32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22885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75782"/>
                            <a:gd name="adj6" fmla="val 67316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BCAB29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2B26B" id="_x0000_s1080" type="#_x0000_t48" style="position:absolute;left:0;text-align:left;margin-left:0;margin-top:171.75pt;width:23.1pt;height:23.95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" adj="145403,16369,62369,8117,27210,8117" strokecolor="red" strokeweight="2.5pt">
                <v:shadow color="#868686"/>
                <v:textbox>
                  <w:txbxContent>
                    <w:p w14:paraId="34BCAB29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23469F6" wp14:editId="6FD1D59C">
                <wp:simplePos x="0" y="0"/>
                <wp:positionH relativeFrom="column">
                  <wp:posOffset>5448300</wp:posOffset>
                </wp:positionH>
                <wp:positionV relativeFrom="paragraph">
                  <wp:posOffset>1630680</wp:posOffset>
                </wp:positionV>
                <wp:extent cx="293370" cy="304165"/>
                <wp:effectExtent l="762000" t="19050" r="11430" b="19685"/>
                <wp:wrapNone/>
                <wp:docPr id="3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876"/>
                            <a:gd name="adj6" fmla="val -26103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A9180B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469F6" id="_x0000_s1081" type="#_x0000_t48" style="position:absolute;left:0;text-align:left;margin-left:429pt;margin-top:128.4pt;width:23.1pt;height:23.9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" adj="-56384,405,-37262,8117,-5610,8117" strokecolor="red" strokeweight="2.5pt">
                <v:shadow color="#868686"/>
                <v:textbox>
                  <w:txbxContent>
                    <w:p w14:paraId="08A9180B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FCBA4E" wp14:editId="7D842D41">
                <wp:simplePos x="0" y="0"/>
                <wp:positionH relativeFrom="column">
                  <wp:posOffset>5429250</wp:posOffset>
                </wp:positionH>
                <wp:positionV relativeFrom="paragraph">
                  <wp:posOffset>1240155</wp:posOffset>
                </wp:positionV>
                <wp:extent cx="293370" cy="304165"/>
                <wp:effectExtent l="723900" t="19050" r="11430" b="19685"/>
                <wp:wrapNone/>
                <wp:docPr id="35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77033"/>
                            <a:gd name="adj6" fmla="val -2448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FE5582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CBA4E" id="_x0000_s1082" type="#_x0000_t48" style="position:absolute;left:0;text-align:left;margin-left:427.5pt;margin-top:97.65pt;width:23.1pt;height:23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" adj="-52878,16639,-37262,8117,-5610,8117" strokecolor="red" strokeweight="2.5pt">
                <v:shadow color="#868686"/>
                <v:textbox>
                  <w:txbxContent>
                    <w:p w14:paraId="1CFE5582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2C91E88" wp14:editId="08A5346E">
                <wp:simplePos x="0" y="0"/>
                <wp:positionH relativeFrom="column">
                  <wp:posOffset>5419725</wp:posOffset>
                </wp:positionH>
                <wp:positionV relativeFrom="paragraph">
                  <wp:posOffset>754380</wp:posOffset>
                </wp:positionV>
                <wp:extent cx="293370" cy="304165"/>
                <wp:effectExtent l="704850" t="19050" r="11430" b="19685"/>
                <wp:wrapNone/>
                <wp:docPr id="3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42586"/>
                            <a:gd name="adj6" fmla="val -24155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6E0C67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91E88" id="_x0000_s1083" type="#_x0000_t48" style="position:absolute;left:0;text-align:left;margin-left:426.75pt;margin-top:59.4pt;width:23.1pt;height:23.9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" adj="-52177,9199,-37262,8117,-5610,8117" strokecolor="red" strokeweight="2.5pt">
                <v:shadow color="#868686"/>
                <v:textbox>
                  <w:txbxContent>
                    <w:p w14:paraId="346E0C67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D91E73" wp14:editId="58720E59">
                <wp:simplePos x="0" y="0"/>
                <wp:positionH relativeFrom="margin">
                  <wp:align>left</wp:align>
                </wp:positionH>
                <wp:positionV relativeFrom="paragraph">
                  <wp:posOffset>1476375</wp:posOffset>
                </wp:positionV>
                <wp:extent cx="293370" cy="304165"/>
                <wp:effectExtent l="19050" t="114300" r="1078230" b="19685"/>
                <wp:wrapNone/>
                <wp:docPr id="31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152400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-30690"/>
                            <a:gd name="adj6" fmla="val 47511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F577FB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91E73" id="_x0000_s1084" type="#_x0000_t48" style="position:absolute;left:0;text-align:left;margin-left:0;margin-top:116.25pt;width:23.1pt;height:23.9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" adj="102624,-6629,62369,8117,27210,8117" strokecolor="red" strokeweight="2.5pt">
                <v:shadow color="#868686"/>
                <v:textbox>
                  <w:txbxContent>
                    <w:p w14:paraId="02F577FB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0879A1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9D4DBE" wp14:editId="6FBC2A97">
                <wp:simplePos x="0" y="0"/>
                <wp:positionH relativeFrom="column">
                  <wp:posOffset>-9525</wp:posOffset>
                </wp:positionH>
                <wp:positionV relativeFrom="paragraph">
                  <wp:posOffset>706755</wp:posOffset>
                </wp:positionV>
                <wp:extent cx="293370" cy="304165"/>
                <wp:effectExtent l="19050" t="19050" r="1040130" b="19685"/>
                <wp:wrapNone/>
                <wp:docPr id="2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3861"/>
                            <a:gd name="adj6" fmla="val 4653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160AB8" w14:textId="77777777" w:rsidR="00F83BC9" w:rsidRPr="00973A34" w:rsidRDefault="00F83BC9" w:rsidP="000879A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D4DBE" id="_x0000_s1085" type="#_x0000_t48" style="position:absolute;left:0;text-align:left;margin-left:-.75pt;margin-top:55.65pt;width:23.1pt;height:23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" adj="100520,11634,62369,8117,27210,8117" strokecolor="red" strokeweight="2.5pt">
                <v:shadow color="#868686"/>
                <v:textbox>
                  <w:txbxContent>
                    <w:p w14:paraId="4B160AB8" w14:textId="77777777" w:rsidR="00F83BC9" w:rsidRPr="00973A34" w:rsidRDefault="00F83BC9" w:rsidP="000879A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20BAE861" wp14:editId="3D719F17">
            <wp:extent cx="5133975" cy="3616820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0019" cy="36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148" w14:textId="77777777" w:rsidR="007F2393" w:rsidRDefault="007F2393" w:rsidP="00E77309">
      <w:pPr>
        <w:ind w:firstLine="720"/>
        <w:rPr>
          <w:lang w:val="es-BO" w:eastAsia="es-BO"/>
        </w:rPr>
      </w:pPr>
    </w:p>
    <w:p w14:paraId="090C222B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 xml:space="preserve">En la ventana </w:t>
      </w:r>
      <w:proofErr w:type="spellStart"/>
      <w:r>
        <w:rPr>
          <w:lang w:val="es-BO" w:eastAsia="es-BO"/>
        </w:rPr>
        <w:t>Payables</w:t>
      </w:r>
      <w:proofErr w:type="spellEnd"/>
      <w:r>
        <w:rPr>
          <w:lang w:val="es-BO" w:eastAsia="es-BO"/>
        </w:rPr>
        <w:t xml:space="preserve"> cash </w:t>
      </w:r>
      <w:proofErr w:type="spellStart"/>
      <w:r>
        <w:rPr>
          <w:lang w:val="es-BO" w:eastAsia="es-BO"/>
        </w:rPr>
        <w:t>entry</w:t>
      </w:r>
      <w:proofErr w:type="spellEnd"/>
      <w:r>
        <w:rPr>
          <w:lang w:val="es-BO" w:eastAsia="es-BO"/>
        </w:rPr>
        <w:t xml:space="preserve">, seleccione el </w:t>
      </w:r>
      <w:proofErr w:type="spellStart"/>
      <w:r>
        <w:rPr>
          <w:lang w:val="es-BO" w:eastAsia="es-BO"/>
        </w:rPr>
        <w:t>checkbook</w:t>
      </w:r>
      <w:proofErr w:type="spellEnd"/>
      <w:r>
        <w:rPr>
          <w:lang w:val="es-BO" w:eastAsia="es-BO"/>
        </w:rPr>
        <w:t xml:space="preserve"> id: Z_INTERMEDIARY</w:t>
      </w:r>
    </w:p>
    <w:p w14:paraId="31878924" w14:textId="77777777" w:rsidR="000879A1" w:rsidRDefault="000879A1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 xml:space="preserve">Presione OK para volver a la ventana </w:t>
      </w:r>
      <w:proofErr w:type="spellStart"/>
      <w:r>
        <w:rPr>
          <w:lang w:val="es-BO" w:eastAsia="es-BO"/>
        </w:rPr>
        <w:t>Payables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transaction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entry</w:t>
      </w:r>
      <w:proofErr w:type="spellEnd"/>
    </w:p>
    <w:p w14:paraId="37A4EDED" w14:textId="77777777" w:rsidR="00E77309" w:rsidRDefault="00E77309" w:rsidP="007F2393">
      <w:pPr>
        <w:rPr>
          <w:lang w:val="es-BO" w:eastAsia="es-BO"/>
        </w:rPr>
      </w:pPr>
    </w:p>
    <w:p w14:paraId="4D487600" w14:textId="77777777" w:rsidR="00E77309" w:rsidRDefault="00AD03B1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F104A1" wp14:editId="1B4B7513">
                <wp:simplePos x="0" y="0"/>
                <wp:positionH relativeFrom="column">
                  <wp:posOffset>3381375</wp:posOffset>
                </wp:positionH>
                <wp:positionV relativeFrom="paragraph">
                  <wp:posOffset>920750</wp:posOffset>
                </wp:positionV>
                <wp:extent cx="419100" cy="304165"/>
                <wp:effectExtent l="876300" t="19050" r="19050" b="95885"/>
                <wp:wrapNone/>
                <wp:docPr id="4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27137"/>
                            <a:gd name="adj6" fmla="val -20259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9EDDF1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104A1" id="_x0000_s1086" type="#_x0000_t48" style="position:absolute;left:0;text-align:left;margin-left:266.25pt;margin-top:72.5pt;width:33pt;height:23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" adj="-43761,27462,-37262,8117,-5610,8117" strokecolor="red" strokeweight="2.5pt">
                <v:shadow color="#868686"/>
                <v:textbox>
                  <w:txbxContent>
                    <w:p w14:paraId="2B9EDDF1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8D7128D" wp14:editId="2DEF6AFD">
                <wp:simplePos x="0" y="0"/>
                <wp:positionH relativeFrom="margin">
                  <wp:posOffset>76200</wp:posOffset>
                </wp:positionH>
                <wp:positionV relativeFrom="paragraph">
                  <wp:posOffset>368300</wp:posOffset>
                </wp:positionV>
                <wp:extent cx="293370" cy="304165"/>
                <wp:effectExtent l="19050" t="19050" r="1116330" b="19685"/>
                <wp:wrapNone/>
                <wp:docPr id="3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3862"/>
                            <a:gd name="adj6" fmla="val 48809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82C460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7128D" id="_x0000_s1087" type="#_x0000_t48" style="position:absolute;left:0;text-align:left;margin-left:6pt;margin-top:29pt;width:23.1pt;height:23.9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" adj="105429,11634,62369,8117,27210,8117" strokecolor="red" strokeweight="2.5pt">
                <v:shadow color="#868686"/>
                <v:textbox>
                  <w:txbxContent>
                    <w:p w14:paraId="2A82C460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E77309">
        <w:rPr>
          <w:noProof/>
          <w:lang w:val="es-BO" w:eastAsia="es-BO"/>
        </w:rPr>
        <w:drawing>
          <wp:inline distT="0" distB="0" distL="0" distR="0" wp14:anchorId="54E8357D" wp14:editId="6B58E47C">
            <wp:extent cx="2424023" cy="152320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1965" cy="152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883" w14:textId="77777777" w:rsidR="00E77309" w:rsidRDefault="00E77309" w:rsidP="00E77309">
      <w:pPr>
        <w:ind w:firstLine="720"/>
        <w:rPr>
          <w:lang w:val="es-BO" w:eastAsia="es-BO"/>
        </w:rPr>
      </w:pPr>
    </w:p>
    <w:p w14:paraId="0E2A639E" w14:textId="0FB1EFF8" w:rsidR="007F2393" w:rsidRDefault="000879A1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A continuación</w:t>
      </w:r>
      <w:r w:rsidR="00F83BC9">
        <w:rPr>
          <w:lang w:val="es-BO" w:eastAsia="es-BO"/>
        </w:rPr>
        <w:t>,</w:t>
      </w:r>
      <w:r>
        <w:rPr>
          <w:lang w:val="es-BO" w:eastAsia="es-BO"/>
        </w:rPr>
        <w:t xml:space="preserve"> ingrese a la ventana </w:t>
      </w:r>
      <w:proofErr w:type="spellStart"/>
      <w:r>
        <w:rPr>
          <w:lang w:val="es-BO" w:eastAsia="es-BO"/>
        </w:rPr>
        <w:t>Payables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transaction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entry</w:t>
      </w:r>
      <w:proofErr w:type="spellEnd"/>
      <w:r>
        <w:rPr>
          <w:lang w:val="es-BO" w:eastAsia="es-BO"/>
        </w:rPr>
        <w:t xml:space="preserve"> </w:t>
      </w:r>
      <w:proofErr w:type="spellStart"/>
      <w:r>
        <w:rPr>
          <w:lang w:val="es-BO" w:eastAsia="es-BO"/>
        </w:rPr>
        <w:t>distribution</w:t>
      </w:r>
      <w:proofErr w:type="spellEnd"/>
      <w:r>
        <w:rPr>
          <w:lang w:val="es-BO" w:eastAsia="es-BO"/>
        </w:rPr>
        <w:t xml:space="preserve"> y seleccione la misma cuenta al debe y al haber para todas las filas como muestra la siguiente imagen.</w:t>
      </w:r>
    </w:p>
    <w:p w14:paraId="0B3C58C7" w14:textId="77777777" w:rsidR="00E77309" w:rsidRDefault="00AD03B1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C424E59" wp14:editId="26C49C5A">
                <wp:simplePos x="0" y="0"/>
                <wp:positionH relativeFrom="column">
                  <wp:posOffset>1104900</wp:posOffset>
                </wp:positionH>
                <wp:positionV relativeFrom="paragraph">
                  <wp:posOffset>1840230</wp:posOffset>
                </wp:positionV>
                <wp:extent cx="1333500" cy="8191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21618" id="Rectangle 42" o:spid="_x0000_s1026" style="position:absolute;margin-left:87pt;margin-top:144.9pt;width:105pt;height:64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5FAEF160" wp14:editId="556ED10E">
            <wp:extent cx="5191125" cy="379061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390" cy="37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7C7F" w14:textId="77777777" w:rsidR="000879A1" w:rsidRDefault="000879A1" w:rsidP="00E77309">
      <w:pPr>
        <w:ind w:firstLine="720"/>
        <w:rPr>
          <w:lang w:val="es-BO" w:eastAsia="es-BO"/>
        </w:rPr>
      </w:pPr>
    </w:p>
    <w:p w14:paraId="5082E270" w14:textId="77777777" w:rsidR="00E77309" w:rsidRPr="000879A1" w:rsidRDefault="000879A1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 w:rsidRPr="000879A1">
        <w:rPr>
          <w:lang w:val="es-BO" w:eastAsia="es-BO"/>
        </w:rPr>
        <w:t xml:space="preserve">Finalmente, ingrese los datos adicionales de la factura en la ventana </w:t>
      </w:r>
      <w:proofErr w:type="spellStart"/>
      <w:r w:rsidRPr="000879A1">
        <w:rPr>
          <w:lang w:val="es-BO" w:eastAsia="es-BO"/>
        </w:rPr>
        <w:t>Additional</w:t>
      </w:r>
      <w:proofErr w:type="spellEnd"/>
      <w:r w:rsidRPr="000879A1">
        <w:rPr>
          <w:lang w:val="es-BO" w:eastAsia="es-BO"/>
        </w:rPr>
        <w:t xml:space="preserve"> </w:t>
      </w:r>
      <w:proofErr w:type="spellStart"/>
      <w:r w:rsidRPr="000879A1">
        <w:rPr>
          <w:lang w:val="es-BO" w:eastAsia="es-BO"/>
        </w:rPr>
        <w:t>purchase</w:t>
      </w:r>
      <w:proofErr w:type="spellEnd"/>
      <w:r w:rsidRPr="000879A1">
        <w:rPr>
          <w:lang w:val="es-BO" w:eastAsia="es-BO"/>
        </w:rPr>
        <w:t xml:space="preserve"> </w:t>
      </w:r>
      <w:proofErr w:type="spellStart"/>
      <w:r w:rsidRPr="000879A1">
        <w:rPr>
          <w:lang w:val="es-BO" w:eastAsia="es-BO"/>
        </w:rPr>
        <w:t>information</w:t>
      </w:r>
      <w:proofErr w:type="spellEnd"/>
    </w:p>
    <w:p w14:paraId="4835B568" w14:textId="77777777" w:rsidR="00E77309" w:rsidRDefault="000879A1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1756F67B" wp14:editId="7E3A91D7">
            <wp:extent cx="5257800" cy="38169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23" cy="38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4500" w14:textId="77777777" w:rsidR="00E77309" w:rsidRDefault="00E77309" w:rsidP="00E77309">
      <w:pPr>
        <w:ind w:firstLine="720"/>
        <w:rPr>
          <w:lang w:val="es-BO" w:eastAsia="es-BO"/>
        </w:rPr>
      </w:pPr>
    </w:p>
    <w:p w14:paraId="13CCF243" w14:textId="77777777" w:rsidR="001272C7" w:rsidRDefault="001272C7" w:rsidP="0095328A">
      <w:pPr>
        <w:pStyle w:val="Heading2"/>
        <w:rPr>
          <w:lang w:val="es-ES"/>
        </w:rPr>
      </w:pPr>
      <w:bookmarkStart w:id="18" w:name="_Toc29307519"/>
      <w:r>
        <w:rPr>
          <w:lang w:val="es-ES"/>
        </w:rPr>
        <w:t>Emisión de</w:t>
      </w:r>
      <w:r w:rsidR="008E2407">
        <w:rPr>
          <w:lang w:val="es-ES"/>
        </w:rPr>
        <w:t>l</w:t>
      </w:r>
      <w:r>
        <w:rPr>
          <w:lang w:val="es-ES"/>
        </w:rPr>
        <w:t xml:space="preserve"> Certificado de Retención</w:t>
      </w:r>
      <w:bookmarkEnd w:id="18"/>
    </w:p>
    <w:p w14:paraId="2FB653A2" w14:textId="2C9A4ECF" w:rsidR="00C374BE" w:rsidRDefault="00C374BE" w:rsidP="001272C7">
      <w:pPr>
        <w:rPr>
          <w:lang w:val="es-ES"/>
        </w:rPr>
      </w:pPr>
      <w:r>
        <w:rPr>
          <w:lang w:val="es-ES"/>
        </w:rPr>
        <w:t xml:space="preserve">Antes de emitir el certificado, verifique que el número de autorización del certificado está ingresado en el primer campo </w:t>
      </w:r>
      <w:proofErr w:type="spellStart"/>
      <w:r>
        <w:rPr>
          <w:lang w:val="es-ES"/>
        </w:rPr>
        <w:t>Address</w:t>
      </w:r>
      <w:proofErr w:type="spellEnd"/>
      <w:r>
        <w:rPr>
          <w:lang w:val="es-ES"/>
        </w:rPr>
        <w:t xml:space="preserve"> de la ventana Company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>:</w:t>
      </w:r>
    </w:p>
    <w:p w14:paraId="5DA901FA" w14:textId="192E75C1" w:rsidR="00C374BE" w:rsidRDefault="00C374BE" w:rsidP="00C374BE">
      <w:pPr>
        <w:ind w:firstLine="720"/>
        <w:rPr>
          <w:lang w:val="es-ES"/>
        </w:rPr>
      </w:pPr>
      <w:r>
        <w:rPr>
          <w:noProof/>
        </w:rPr>
        <w:drawing>
          <wp:inline distT="0" distB="0" distL="0" distR="0" wp14:anchorId="26683D23" wp14:editId="54AE64AC">
            <wp:extent cx="5020574" cy="3120158"/>
            <wp:effectExtent l="0" t="0" r="8890" b="444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0801" cy="31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9EFA" w14:textId="0A1055C0" w:rsidR="001272C7" w:rsidRDefault="001272C7" w:rsidP="001272C7">
      <w:pPr>
        <w:rPr>
          <w:lang w:val="es-ES"/>
        </w:rPr>
      </w:pPr>
      <w:r>
        <w:rPr>
          <w:lang w:val="es-ES"/>
        </w:rPr>
        <w:t xml:space="preserve">Para emitir el certificado de retención ingrese a la ventana </w:t>
      </w:r>
      <w:proofErr w:type="spellStart"/>
      <w:r>
        <w:rPr>
          <w:lang w:val="es-ES"/>
        </w:rPr>
        <w:t>Payables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tra</w:t>
      </w:r>
      <w:bookmarkStart w:id="19" w:name="_GoBack"/>
      <w:bookmarkEnd w:id="19"/>
      <w:r>
        <w:rPr>
          <w:lang w:val="es-ES"/>
        </w:rPr>
        <w:t>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 xml:space="preserve"> –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ubicada en </w:t>
      </w:r>
      <w:proofErr w:type="spellStart"/>
      <w:r>
        <w:rPr>
          <w:lang w:val="es-ES"/>
        </w:rPr>
        <w:t>Purchasing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inquiry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>:</w:t>
      </w:r>
    </w:p>
    <w:p w14:paraId="39BD9DDC" w14:textId="77777777" w:rsidR="001272C7" w:rsidRPr="007C56F6" w:rsidRDefault="001272C7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 xml:space="preserve">Seleccione el </w:t>
      </w:r>
      <w:r w:rsidR="00886E23" w:rsidRPr="007C56F6">
        <w:rPr>
          <w:lang w:val="es-ES"/>
        </w:rPr>
        <w:t xml:space="preserve">tipo de filtro. Por </w:t>
      </w:r>
      <w:proofErr w:type="gramStart"/>
      <w:r w:rsidR="00886E23" w:rsidRPr="007C56F6">
        <w:rPr>
          <w:lang w:val="es-ES"/>
        </w:rPr>
        <w:t>ejemplo</w:t>
      </w:r>
      <w:proofErr w:type="gramEnd"/>
      <w:r w:rsidR="00886E23" w:rsidRPr="007C56F6">
        <w:rPr>
          <w:lang w:val="es-ES"/>
        </w:rPr>
        <w:t xml:space="preserve"> </w:t>
      </w:r>
      <w:proofErr w:type="spellStart"/>
      <w:r w:rsidR="00886E23" w:rsidRPr="007C56F6">
        <w:rPr>
          <w:lang w:val="es-ES"/>
        </w:rPr>
        <w:t>by</w:t>
      </w:r>
      <w:proofErr w:type="spellEnd"/>
      <w:r w:rsidR="00886E23" w:rsidRPr="007C56F6">
        <w:rPr>
          <w:lang w:val="es-ES"/>
        </w:rPr>
        <w:t xml:space="preserve"> </w:t>
      </w:r>
      <w:proofErr w:type="spellStart"/>
      <w:r w:rsidR="00886E23" w:rsidRPr="007C56F6">
        <w:rPr>
          <w:lang w:val="es-ES"/>
        </w:rPr>
        <w:t>document</w:t>
      </w:r>
      <w:proofErr w:type="spellEnd"/>
      <w:r w:rsidR="00886E23" w:rsidRPr="007C56F6">
        <w:rPr>
          <w:lang w:val="es-ES"/>
        </w:rPr>
        <w:t xml:space="preserve"> date</w:t>
      </w:r>
    </w:p>
    <w:p w14:paraId="3A5DCDE0" w14:textId="77777777" w:rsidR="001272C7" w:rsidRDefault="007C56F6" w:rsidP="001272C7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F9D80C" wp14:editId="36E2106A">
                <wp:simplePos x="0" y="0"/>
                <wp:positionH relativeFrom="margin">
                  <wp:posOffset>123825</wp:posOffset>
                </wp:positionH>
                <wp:positionV relativeFrom="paragraph">
                  <wp:posOffset>849630</wp:posOffset>
                </wp:positionV>
                <wp:extent cx="293370" cy="304165"/>
                <wp:effectExtent l="19050" t="19050" r="830580" b="19685"/>
                <wp:wrapNone/>
                <wp:docPr id="17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0730"/>
                            <a:gd name="adj6" fmla="val 39069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DF6A7A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9D80C" id="_x0000_s1088" type="#_x0000_t48" style="position:absolute;left:0;text-align:left;margin-left:9.75pt;margin-top:66.9pt;width:23.1pt;height:2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" adj="84390,10958,62369,8117,27210,8117" strokecolor="red" strokeweight="2.5pt">
                <v:shadow color="#868686"/>
                <v:textbox>
                  <w:txbxContent>
                    <w:p w14:paraId="23DF6A7A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1272C7">
        <w:rPr>
          <w:noProof/>
          <w:lang w:val="es-BO" w:eastAsia="es-BO"/>
        </w:rPr>
        <w:drawing>
          <wp:inline distT="0" distB="0" distL="0" distR="0" wp14:anchorId="199C73FF" wp14:editId="221ACE09">
            <wp:extent cx="5139435" cy="3362325"/>
            <wp:effectExtent l="0" t="0" r="444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2738" cy="33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D2C2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 xml:space="preserve">Si ha seleccionado el tipo de filtro </w:t>
      </w:r>
      <w:proofErr w:type="spellStart"/>
      <w:r w:rsidRPr="007C56F6">
        <w:rPr>
          <w:lang w:val="es-ES"/>
        </w:rPr>
        <w:t>by</w:t>
      </w:r>
      <w:proofErr w:type="spellEnd"/>
      <w:r w:rsidRPr="007C56F6">
        <w:rPr>
          <w:lang w:val="es-ES"/>
        </w:rPr>
        <w:t xml:space="preserve"> </w:t>
      </w:r>
      <w:proofErr w:type="spellStart"/>
      <w:r w:rsidRPr="007C56F6">
        <w:rPr>
          <w:lang w:val="es-ES"/>
        </w:rPr>
        <w:t>document</w:t>
      </w:r>
      <w:proofErr w:type="spellEnd"/>
      <w:r w:rsidRPr="007C56F6">
        <w:rPr>
          <w:lang w:val="es-ES"/>
        </w:rPr>
        <w:t xml:space="preserve"> date, ingrese el rango de fechas</w:t>
      </w:r>
    </w:p>
    <w:p w14:paraId="633521C9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 xml:space="preserve">Presione el botón </w:t>
      </w:r>
      <w:proofErr w:type="spellStart"/>
      <w:r w:rsidRPr="007C56F6">
        <w:rPr>
          <w:lang w:val="es-ES"/>
        </w:rPr>
        <w:t>Redisplay</w:t>
      </w:r>
      <w:proofErr w:type="spellEnd"/>
    </w:p>
    <w:p w14:paraId="085DF689" w14:textId="77777777" w:rsidR="00886E23" w:rsidRDefault="007C56F6" w:rsidP="00886E23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95F0549" wp14:editId="4D5AAF70">
                <wp:simplePos x="0" y="0"/>
                <wp:positionH relativeFrom="margin">
                  <wp:posOffset>57150</wp:posOffset>
                </wp:positionH>
                <wp:positionV relativeFrom="paragraph">
                  <wp:posOffset>501650</wp:posOffset>
                </wp:positionV>
                <wp:extent cx="293370" cy="304165"/>
                <wp:effectExtent l="19050" t="19050" r="982980" b="19685"/>
                <wp:wrapNone/>
                <wp:docPr id="182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44264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351AAA4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F0549" id="_x0000_s1089" type="#_x0000_t48" style="position:absolute;left:0;text-align:left;margin-left:4.5pt;margin-top:39.5pt;width:23.1pt;height:23.9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" adj="95611,2164,62369,8117,27210,8117" strokecolor="red" strokeweight="2.5pt">
                <v:shadow color="#868686"/>
                <v:textbox>
                  <w:txbxContent>
                    <w:p w14:paraId="4351AAA4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094783" wp14:editId="1E092EAE">
                <wp:simplePos x="0" y="0"/>
                <wp:positionH relativeFrom="column">
                  <wp:posOffset>5372100</wp:posOffset>
                </wp:positionH>
                <wp:positionV relativeFrom="paragraph">
                  <wp:posOffset>530225</wp:posOffset>
                </wp:positionV>
                <wp:extent cx="293370" cy="304165"/>
                <wp:effectExtent l="914400" t="19050" r="11430" b="19685"/>
                <wp:wrapNone/>
                <wp:docPr id="18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64506"/>
                            <a:gd name="adj6" fmla="val -31298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61C61C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94783" id="_x0000_s1090" type="#_x0000_t48" style="position:absolute;left:0;text-align:left;margin-left:423pt;margin-top:41.75pt;width:23.1pt;height:23.9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" adj="-67605,13933,-37262,8117,-5610,8117" strokecolor="red" strokeweight="2.5pt">
                <v:shadow color="#868686"/>
                <v:textbox>
                  <w:txbxContent>
                    <w:p w14:paraId="7F61C61C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86E23">
        <w:rPr>
          <w:noProof/>
          <w:lang w:val="es-BO" w:eastAsia="es-BO"/>
        </w:rPr>
        <w:drawing>
          <wp:inline distT="0" distB="0" distL="0" distR="0" wp14:anchorId="615084A1" wp14:editId="68FCEFE6">
            <wp:extent cx="5124450" cy="3341672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952" cy="33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A96F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 xml:space="preserve">Seleccione la opción </w:t>
      </w:r>
      <w:proofErr w:type="spellStart"/>
      <w:r w:rsidRPr="007C56F6">
        <w:rPr>
          <w:lang w:val="es-ES"/>
        </w:rPr>
        <w:t>Withholding</w:t>
      </w:r>
      <w:proofErr w:type="spellEnd"/>
      <w:r w:rsidRPr="007C56F6">
        <w:rPr>
          <w:lang w:val="es-ES"/>
        </w:rPr>
        <w:t xml:space="preserve"> </w:t>
      </w:r>
      <w:proofErr w:type="spellStart"/>
      <w:r w:rsidRPr="007C56F6">
        <w:rPr>
          <w:lang w:val="es-ES"/>
        </w:rPr>
        <w:t>certificate</w:t>
      </w:r>
      <w:proofErr w:type="spellEnd"/>
      <w:r w:rsidRPr="007C56F6">
        <w:rPr>
          <w:lang w:val="es-ES"/>
        </w:rPr>
        <w:t xml:space="preserve"> del menú </w:t>
      </w:r>
      <w:proofErr w:type="spellStart"/>
      <w:r w:rsidRPr="007C56F6">
        <w:rPr>
          <w:lang w:val="es-ES"/>
        </w:rPr>
        <w:t>Additional</w:t>
      </w:r>
      <w:proofErr w:type="spellEnd"/>
    </w:p>
    <w:p w14:paraId="61BBBB9F" w14:textId="77777777" w:rsidR="00886E23" w:rsidRDefault="007C56F6" w:rsidP="00886E23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A8C3B79" wp14:editId="00D26089">
                <wp:simplePos x="0" y="0"/>
                <wp:positionH relativeFrom="column">
                  <wp:posOffset>5400675</wp:posOffset>
                </wp:positionH>
                <wp:positionV relativeFrom="paragraph">
                  <wp:posOffset>544830</wp:posOffset>
                </wp:positionV>
                <wp:extent cx="293370" cy="304165"/>
                <wp:effectExtent l="1885950" t="19050" r="11430" b="19685"/>
                <wp:wrapNone/>
                <wp:docPr id="18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86427"/>
                            <a:gd name="adj6" fmla="val -65389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033A3D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C3B79" id="_x0000_s1091" type="#_x0000_t48" style="position:absolute;left:0;text-align:left;margin-left:425.25pt;margin-top:42.9pt;width:23.1pt;height:23.9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" adj="-141242,18668,-37262,8117,-5610,8117" strokecolor="red" strokeweight="2.5pt">
                <v:shadow color="#868686"/>
                <v:textbox>
                  <w:txbxContent>
                    <w:p w14:paraId="6D033A3D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86E23">
        <w:rPr>
          <w:noProof/>
          <w:lang w:val="es-BO" w:eastAsia="es-BO"/>
        </w:rPr>
        <w:drawing>
          <wp:inline distT="0" distB="0" distL="0" distR="0" wp14:anchorId="21CE1780" wp14:editId="7A685806">
            <wp:extent cx="5153025" cy="3376982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7490" cy="33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AB8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 xml:space="preserve">En la ventana </w:t>
      </w:r>
      <w:proofErr w:type="spellStart"/>
      <w:r w:rsidRPr="007C56F6">
        <w:rPr>
          <w:lang w:val="es-ES"/>
        </w:rPr>
        <w:t>Report</w:t>
      </w:r>
      <w:proofErr w:type="spellEnd"/>
      <w:r w:rsidRPr="007C56F6">
        <w:rPr>
          <w:lang w:val="es-ES"/>
        </w:rPr>
        <w:t xml:space="preserve"> </w:t>
      </w:r>
      <w:proofErr w:type="spellStart"/>
      <w:r w:rsidRPr="007C56F6">
        <w:rPr>
          <w:lang w:val="es-ES"/>
        </w:rPr>
        <w:t>destination</w:t>
      </w:r>
      <w:proofErr w:type="spellEnd"/>
      <w:r w:rsidRPr="007C56F6">
        <w:rPr>
          <w:lang w:val="es-ES"/>
        </w:rPr>
        <w:t xml:space="preserve"> </w:t>
      </w:r>
      <w:r w:rsidR="007C56F6" w:rsidRPr="007C56F6">
        <w:rPr>
          <w:lang w:val="es-ES"/>
        </w:rPr>
        <w:t>s</w:t>
      </w:r>
      <w:r w:rsidRPr="007C56F6">
        <w:rPr>
          <w:lang w:val="es-ES"/>
        </w:rPr>
        <w:t>eleccione la opción de impresión y presione OK</w:t>
      </w:r>
    </w:p>
    <w:p w14:paraId="481D1DA1" w14:textId="77777777" w:rsidR="00886E23" w:rsidRDefault="007C56F6" w:rsidP="00886E23">
      <w:pPr>
        <w:ind w:firstLine="72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005D14F" wp14:editId="4A3B8DF4">
                <wp:simplePos x="0" y="0"/>
                <wp:positionH relativeFrom="column">
                  <wp:posOffset>2009775</wp:posOffset>
                </wp:positionH>
                <wp:positionV relativeFrom="paragraph">
                  <wp:posOffset>1071880</wp:posOffset>
                </wp:positionV>
                <wp:extent cx="293370" cy="304165"/>
                <wp:effectExtent l="914400" t="19050" r="11430" b="19685"/>
                <wp:wrapNone/>
                <wp:docPr id="18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64506"/>
                            <a:gd name="adj6" fmla="val -31298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69130E1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5D14F" id="_x0000_s1092" type="#_x0000_t48" style="position:absolute;left:0;text-align:left;margin-left:158.25pt;margin-top:84.4pt;width:23.1pt;height:23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" adj="-67605,13933,-37262,8117,-5610,8117" strokecolor="red" strokeweight="2.5pt">
                <v:shadow color="#868686"/>
                <v:textbox>
                  <w:txbxContent>
                    <w:p w14:paraId="769130E1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86E23">
        <w:rPr>
          <w:noProof/>
          <w:lang w:val="es-BO" w:eastAsia="es-BO"/>
        </w:rPr>
        <w:drawing>
          <wp:inline distT="0" distB="0" distL="0" distR="0" wp14:anchorId="69C1A3B4" wp14:editId="44B216F8">
            <wp:extent cx="2932404" cy="2343150"/>
            <wp:effectExtent l="0" t="0" r="190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5235" cy="234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7BD6" w14:textId="77777777" w:rsidR="00886E23" w:rsidRDefault="00886E23" w:rsidP="00886E23">
      <w:pPr>
        <w:rPr>
          <w:lang w:val="es-ES"/>
        </w:rPr>
      </w:pPr>
    </w:p>
    <w:p w14:paraId="33C98C1F" w14:textId="77777777" w:rsidR="001272C7" w:rsidRDefault="007C56F6" w:rsidP="007C56F6">
      <w:pPr>
        <w:pStyle w:val="ListParagraph"/>
        <w:numPr>
          <w:ilvl w:val="0"/>
          <w:numId w:val="17"/>
        </w:numPr>
        <w:rPr>
          <w:lang w:val="es-ES"/>
        </w:rPr>
      </w:pPr>
      <w:r>
        <w:rPr>
          <w:lang w:val="es-ES"/>
        </w:rPr>
        <w:t xml:space="preserve">A </w:t>
      </w:r>
      <w:proofErr w:type="gramStart"/>
      <w:r>
        <w:rPr>
          <w:lang w:val="es-ES"/>
        </w:rPr>
        <w:t>continuación</w:t>
      </w:r>
      <w:proofErr w:type="gramEnd"/>
      <w:r>
        <w:rPr>
          <w:lang w:val="es-ES"/>
        </w:rPr>
        <w:t xml:space="preserve"> se abre el reporte Certificado de Retención para todas aquellas facturas que tienen retenciones y que están en estado OPEN o HIST</w:t>
      </w:r>
    </w:p>
    <w:p w14:paraId="561150C2" w14:textId="77777777" w:rsidR="007C56F6" w:rsidRDefault="007C56F6" w:rsidP="007C56F6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7F27F51E" wp14:editId="3AF3759D">
            <wp:extent cx="4495800" cy="4144441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7137" cy="41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17F6" w14:textId="77777777" w:rsidR="001272C7" w:rsidRPr="001272C7" w:rsidRDefault="001272C7" w:rsidP="001272C7">
      <w:pPr>
        <w:rPr>
          <w:lang w:val="es-ES"/>
        </w:rPr>
      </w:pPr>
    </w:p>
    <w:p w14:paraId="42283160" w14:textId="77777777" w:rsidR="00A863F9" w:rsidRDefault="00A863F9" w:rsidP="0095328A">
      <w:pPr>
        <w:pStyle w:val="Heading2"/>
        <w:rPr>
          <w:lang w:val="es-ES"/>
        </w:rPr>
      </w:pPr>
      <w:bookmarkStart w:id="20" w:name="_Toc29307520"/>
      <w:r>
        <w:rPr>
          <w:lang w:val="es-ES"/>
        </w:rPr>
        <w:t>Pago a Proveedores</w:t>
      </w:r>
      <w:bookmarkEnd w:id="20"/>
    </w:p>
    <w:p w14:paraId="1AFB1734" w14:textId="77777777" w:rsidR="00A863F9" w:rsidRDefault="00A863F9" w:rsidP="00A863F9">
      <w:pPr>
        <w:rPr>
          <w:lang w:val="es-ES"/>
        </w:rPr>
      </w:pPr>
      <w:r>
        <w:rPr>
          <w:lang w:val="es-ES"/>
        </w:rPr>
        <w:t xml:space="preserve">Ingrese los datos estándar del pago en la ventana </w:t>
      </w:r>
      <w:proofErr w:type="spellStart"/>
      <w:r>
        <w:rPr>
          <w:lang w:val="es-ES"/>
        </w:rPr>
        <w:t>Payables</w:t>
      </w:r>
      <w:proofErr w:type="spellEnd"/>
      <w:r>
        <w:rPr>
          <w:lang w:val="es-ES"/>
        </w:rPr>
        <w:t xml:space="preserve"> manual </w:t>
      </w:r>
      <w:proofErr w:type="spellStart"/>
      <w:r>
        <w:rPr>
          <w:lang w:val="es-ES"/>
        </w:rPr>
        <w:t>payment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 xml:space="preserve"> ubicad</w:t>
      </w:r>
      <w:r w:rsidR="0095328A">
        <w:rPr>
          <w:lang w:val="es-ES"/>
        </w:rPr>
        <w:t>a</w:t>
      </w:r>
      <w:r>
        <w:rPr>
          <w:lang w:val="es-ES"/>
        </w:rPr>
        <w:t xml:space="preserve"> en </w:t>
      </w:r>
      <w:proofErr w:type="spellStart"/>
      <w:r>
        <w:rPr>
          <w:lang w:val="es-ES"/>
        </w:rPr>
        <w:t>Purchasing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transactions</w:t>
      </w:r>
      <w:proofErr w:type="spellEnd"/>
      <w:r>
        <w:rPr>
          <w:lang w:val="es-ES"/>
        </w:rPr>
        <w:t xml:space="preserve"> / manual </w:t>
      </w:r>
      <w:proofErr w:type="spellStart"/>
      <w:r>
        <w:rPr>
          <w:lang w:val="es-ES"/>
        </w:rPr>
        <w:t>payments</w:t>
      </w:r>
      <w:proofErr w:type="spellEnd"/>
      <w:r>
        <w:rPr>
          <w:lang w:val="es-ES"/>
        </w:rPr>
        <w:t>:</w:t>
      </w:r>
    </w:p>
    <w:p w14:paraId="2DB5EBE0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la fecha del pago</w:t>
      </w:r>
    </w:p>
    <w:p w14:paraId="3726BCE1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el proveedor</w:t>
      </w:r>
    </w:p>
    <w:p w14:paraId="6428C8AC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la moneda</w:t>
      </w:r>
    </w:p>
    <w:p w14:paraId="0BA74C86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la chequera</w:t>
      </w:r>
    </w:p>
    <w:p w14:paraId="2C2F6295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Ingrese el número de documento.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el número de cheque</w:t>
      </w:r>
    </w:p>
    <w:p w14:paraId="30E5C6EC" w14:textId="77777777" w:rsidR="008E2407" w:rsidRDefault="008E2407" w:rsidP="008E2407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el monto</w:t>
      </w:r>
    </w:p>
    <w:p w14:paraId="7A0D0893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Puede aplicar una o más factura usando el botón </w:t>
      </w:r>
      <w:proofErr w:type="spellStart"/>
      <w:r>
        <w:rPr>
          <w:lang w:val="es-ES"/>
        </w:rPr>
        <w:t>Apply</w:t>
      </w:r>
      <w:proofErr w:type="spellEnd"/>
    </w:p>
    <w:p w14:paraId="610EDC1F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Verifique el asiento contable usando el botón </w:t>
      </w:r>
      <w:proofErr w:type="spellStart"/>
      <w:r>
        <w:rPr>
          <w:lang w:val="es-ES"/>
        </w:rPr>
        <w:t>Distribution</w:t>
      </w:r>
      <w:proofErr w:type="spellEnd"/>
    </w:p>
    <w:p w14:paraId="121F80AF" w14:textId="77777777" w:rsidR="00A863F9" w:rsidRP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Ingrese al menú </w:t>
      </w:r>
      <w:proofErr w:type="spellStart"/>
      <w:r>
        <w:rPr>
          <w:lang w:val="es-ES"/>
        </w:rPr>
        <w:t>Additional</w:t>
      </w:r>
      <w:proofErr w:type="spellEnd"/>
      <w:r>
        <w:rPr>
          <w:lang w:val="es-ES"/>
        </w:rPr>
        <w:t xml:space="preserve"> y seleccione la opción </w:t>
      </w:r>
      <w:proofErr w:type="spellStart"/>
      <w:r>
        <w:rPr>
          <w:lang w:val="es-ES"/>
        </w:rPr>
        <w:t>Payment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</w:p>
    <w:p w14:paraId="5D9870DF" w14:textId="77777777" w:rsidR="00A863F9" w:rsidRDefault="008E2407" w:rsidP="00A863F9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8F3C94D" wp14:editId="2B7E4A78">
                <wp:simplePos x="0" y="0"/>
                <wp:positionH relativeFrom="margin">
                  <wp:align>left</wp:align>
                </wp:positionH>
                <wp:positionV relativeFrom="paragraph">
                  <wp:posOffset>2590800</wp:posOffset>
                </wp:positionV>
                <wp:extent cx="293370" cy="304165"/>
                <wp:effectExtent l="19050" t="209550" r="2049780" b="19685"/>
                <wp:wrapNone/>
                <wp:docPr id="18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63842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-58874"/>
                            <a:gd name="adj6" fmla="val 81601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9D6A17" w14:textId="77777777" w:rsidR="00F83BC9" w:rsidRPr="00973A34" w:rsidRDefault="00F83BC9" w:rsidP="008E240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3C94D" id="_x0000_s1093" type="#_x0000_t48" style="position:absolute;left:0;text-align:left;margin-left:0;margin-top:204pt;width:23.1pt;height:23.95pt;z-index:2518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" adj="176260,-12717,62369,8117,27210,8117" strokecolor="red" strokeweight="2.5pt">
                <v:shadow color="#868686"/>
                <v:textbox>
                  <w:txbxContent>
                    <w:p w14:paraId="7E9D6A17" w14:textId="77777777" w:rsidR="00F83BC9" w:rsidRPr="00973A34" w:rsidRDefault="00F83BC9" w:rsidP="008E240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6FB999D" wp14:editId="1D40E278">
                <wp:simplePos x="0" y="0"/>
                <wp:positionH relativeFrom="margin">
                  <wp:posOffset>5495925</wp:posOffset>
                </wp:positionH>
                <wp:positionV relativeFrom="paragraph">
                  <wp:posOffset>220980</wp:posOffset>
                </wp:positionV>
                <wp:extent cx="419100" cy="304165"/>
                <wp:effectExtent l="2171700" t="19050" r="19050" b="19685"/>
                <wp:wrapNone/>
                <wp:docPr id="4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89559"/>
                            <a:gd name="adj6" fmla="val -51396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D3846C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B999D" id="_x0000_s1094" type="#_x0000_t48" style="position:absolute;left:0;text-align:left;margin-left:432.75pt;margin-top:17.4pt;width:33pt;height:23.9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" adj="-111016,19345,-37262,8117,-5610,8117" strokecolor="red" strokeweight="2.5pt">
                <v:shadow color="#868686"/>
                <v:textbox>
                  <w:txbxContent>
                    <w:p w14:paraId="17D3846C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D3CE58A" wp14:editId="043ED812">
                <wp:simplePos x="0" y="0"/>
                <wp:positionH relativeFrom="margin">
                  <wp:posOffset>5467350</wp:posOffset>
                </wp:positionH>
                <wp:positionV relativeFrom="paragraph">
                  <wp:posOffset>3516630</wp:posOffset>
                </wp:positionV>
                <wp:extent cx="419100" cy="304165"/>
                <wp:effectExtent l="438150" t="76200" r="19050" b="19685"/>
                <wp:wrapNone/>
                <wp:docPr id="4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0710"/>
                            <a:gd name="adj4" fmla="val -61145"/>
                            <a:gd name="adj5" fmla="val -20044"/>
                            <a:gd name="adj6" fmla="val -9805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17DD09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CE58A" id="_x0000_s1095" type="#_x0000_t48" style="position:absolute;left:0;text-align:left;margin-left:430.5pt;margin-top:276.9pt;width:33pt;height:23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" adj="-21179,-4330,-13207,8793,-5610,8117" strokecolor="red" strokeweight="2.5pt">
                <v:shadow color="#868686"/>
                <v:textbox>
                  <w:txbxContent>
                    <w:p w14:paraId="1717DD09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F3E475" wp14:editId="1C904601">
                <wp:simplePos x="0" y="0"/>
                <wp:positionH relativeFrom="margin">
                  <wp:posOffset>5495925</wp:posOffset>
                </wp:positionH>
                <wp:positionV relativeFrom="paragraph">
                  <wp:posOffset>2897505</wp:posOffset>
                </wp:positionV>
                <wp:extent cx="419100" cy="304165"/>
                <wp:effectExtent l="971550" t="19050" r="19050" b="133985"/>
                <wp:wrapNone/>
                <wp:docPr id="3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39663"/>
                            <a:gd name="adj6" fmla="val -22532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F711CD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3E475" id="_x0000_s1096" type="#_x0000_t48" style="position:absolute;left:0;text-align:left;margin-left:432.75pt;margin-top:228.15pt;width:33pt;height:23.9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" adj="-48670,30167,-37262,8117,-5610,8117" strokecolor="red" strokeweight="2.5pt">
                <v:shadow color="#868686"/>
                <v:textbox>
                  <w:txbxContent>
                    <w:p w14:paraId="27F711CD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5DA649C" wp14:editId="0652A31F">
                <wp:simplePos x="0" y="0"/>
                <wp:positionH relativeFrom="margin">
                  <wp:align>left</wp:align>
                </wp:positionH>
                <wp:positionV relativeFrom="paragraph">
                  <wp:posOffset>2219325</wp:posOffset>
                </wp:positionV>
                <wp:extent cx="293370" cy="304165"/>
                <wp:effectExtent l="19050" t="19050" r="1344930" b="19685"/>
                <wp:wrapNone/>
                <wp:docPr id="2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26695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D4C0BC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A649C" id="_x0000_s1097" type="#_x0000_t48" style="position:absolute;left:0;text-align:left;margin-left:0;margin-top:174.75pt;width:23.1pt;height:23.95pt;z-index:251794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" adj="123663,2164,62369,8117,27210,8117" strokecolor="red" strokeweight="2.5pt">
                <v:shadow color="#868686"/>
                <v:textbox>
                  <w:txbxContent>
                    <w:p w14:paraId="67D4C0BC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B4885B3" wp14:editId="183DE8AA">
                <wp:simplePos x="0" y="0"/>
                <wp:positionH relativeFrom="margin">
                  <wp:align>left</wp:align>
                </wp:positionH>
                <wp:positionV relativeFrom="paragraph">
                  <wp:posOffset>1866900</wp:posOffset>
                </wp:positionV>
                <wp:extent cx="293370" cy="304165"/>
                <wp:effectExtent l="19050" t="19050" r="1344930" b="19685"/>
                <wp:wrapNone/>
                <wp:docPr id="20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191452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0124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3D20A4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885B3" id="_x0000_s1098" type="#_x0000_t48" style="position:absolute;left:0;text-align:left;margin-left:0;margin-top:147pt;width:23.1pt;height:23.95pt;z-index:25179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" adj="123663,12987,62369,8117,27210,8117" strokecolor="red" strokeweight="2.5pt">
                <v:shadow color="#868686"/>
                <v:textbox>
                  <w:txbxContent>
                    <w:p w14:paraId="6A3D20A4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1383EC" wp14:editId="79B8B71E">
                <wp:simplePos x="0" y="0"/>
                <wp:positionH relativeFrom="margin">
                  <wp:align>right</wp:align>
                </wp:positionH>
                <wp:positionV relativeFrom="paragraph">
                  <wp:posOffset>838200</wp:posOffset>
                </wp:positionV>
                <wp:extent cx="419100" cy="304165"/>
                <wp:effectExtent l="1028700" t="19050" r="19050" b="76835"/>
                <wp:wrapNone/>
                <wp:docPr id="2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6419850" y="885825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14611"/>
                            <a:gd name="adj6" fmla="val -23896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1F80EB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383EC" id="_x0000_s1099" type="#_x0000_t48" style="position:absolute;left:0;text-align:left;margin-left:-18.2pt;margin-top:66pt;width:33pt;height:23.95pt;z-index:25179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" adj="-51616,24756,-37262,8117,-5610,8117" strokecolor="red" strokeweight="2.5pt">
                <v:shadow color="#868686"/>
                <v:textbox>
                  <w:txbxContent>
                    <w:p w14:paraId="721F80EB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E55F78E" wp14:editId="0306CD98">
                <wp:simplePos x="0" y="0"/>
                <wp:positionH relativeFrom="margin">
                  <wp:posOffset>28575</wp:posOffset>
                </wp:positionH>
                <wp:positionV relativeFrom="paragraph">
                  <wp:posOffset>1257300</wp:posOffset>
                </wp:positionV>
                <wp:extent cx="293370" cy="304165"/>
                <wp:effectExtent l="19050" t="19050" r="1344930" b="19685"/>
                <wp:wrapNone/>
                <wp:docPr id="1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4933F6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5F78E" id="_x0000_s1100" type="#_x0000_t48" style="position:absolute;left:0;text-align:left;margin-left:2.25pt;margin-top:99pt;width:23.1pt;height:23.9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" adj="123663,2164,62369,8117,27210,8117" strokecolor="red" strokeweight="2.5pt">
                <v:shadow color="#868686"/>
                <v:textbox>
                  <w:txbxContent>
                    <w:p w14:paraId="7D4933F6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709ECE0" wp14:editId="12D1311C">
                <wp:simplePos x="0" y="0"/>
                <wp:positionH relativeFrom="margin">
                  <wp:posOffset>19050</wp:posOffset>
                </wp:positionH>
                <wp:positionV relativeFrom="paragraph">
                  <wp:posOffset>897255</wp:posOffset>
                </wp:positionV>
                <wp:extent cx="293370" cy="304165"/>
                <wp:effectExtent l="19050" t="19050" r="1344930" b="19685"/>
                <wp:wrapNone/>
                <wp:docPr id="1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DB017B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9ECE0" id="_x0000_s1101" type="#_x0000_t48" style="position:absolute;left:0;text-align:left;margin-left:1.5pt;margin-top:70.65pt;width:23.1pt;height:23.9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" adj="123663,2164,62369,8117,27210,8117" strokecolor="red" strokeweight="2.5pt">
                <v:shadow color="#868686"/>
                <v:textbox>
                  <w:txbxContent>
                    <w:p w14:paraId="56DB017B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A863F9">
        <w:rPr>
          <w:noProof/>
          <w:lang w:val="es-BO" w:eastAsia="es-BO"/>
        </w:rPr>
        <w:drawing>
          <wp:inline distT="0" distB="0" distL="0" distR="0" wp14:anchorId="7E55C095" wp14:editId="3ACA03EC">
            <wp:extent cx="5276850" cy="354070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5106" cy="35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F6CD" w14:textId="77777777" w:rsidR="00A863F9" w:rsidRDefault="00A863F9" w:rsidP="00A863F9">
      <w:pPr>
        <w:ind w:firstLine="720"/>
        <w:rPr>
          <w:lang w:val="es-ES"/>
        </w:rPr>
      </w:pPr>
    </w:p>
    <w:p w14:paraId="70BEDD81" w14:textId="77777777" w:rsidR="00A863F9" w:rsidRDefault="00A863F9" w:rsidP="0095328A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En la ventana </w:t>
      </w:r>
      <w:proofErr w:type="spellStart"/>
      <w:r w:rsidR="0095328A">
        <w:rPr>
          <w:lang w:val="es-ES"/>
        </w:rPr>
        <w:t>Purchasing</w:t>
      </w:r>
      <w:proofErr w:type="spellEnd"/>
      <w:r w:rsidR="0095328A">
        <w:rPr>
          <w:lang w:val="es-ES"/>
        </w:rPr>
        <w:t xml:space="preserve"> </w:t>
      </w:r>
      <w:proofErr w:type="spellStart"/>
      <w:r w:rsidR="0095328A">
        <w:rPr>
          <w:lang w:val="es-ES"/>
        </w:rPr>
        <w:t>payment</w:t>
      </w:r>
      <w:proofErr w:type="spellEnd"/>
      <w:r w:rsidR="0095328A">
        <w:rPr>
          <w:lang w:val="es-ES"/>
        </w:rPr>
        <w:t xml:space="preserve"> </w:t>
      </w:r>
      <w:proofErr w:type="spellStart"/>
      <w:r w:rsidR="0095328A">
        <w:rPr>
          <w:lang w:val="es-ES"/>
        </w:rPr>
        <w:t>document</w:t>
      </w:r>
      <w:proofErr w:type="spellEnd"/>
      <w:r w:rsidR="0095328A">
        <w:rPr>
          <w:lang w:val="es-ES"/>
        </w:rPr>
        <w:t xml:space="preserve"> </w:t>
      </w:r>
      <w:proofErr w:type="spellStart"/>
      <w:r w:rsidR="0095328A">
        <w:rPr>
          <w:lang w:val="es-ES"/>
        </w:rPr>
        <w:t>entry</w:t>
      </w:r>
      <w:proofErr w:type="spellEnd"/>
      <w:r w:rsidR="0095328A">
        <w:rPr>
          <w:lang w:val="es-ES"/>
        </w:rPr>
        <w:t xml:space="preserve">, seleccione </w:t>
      </w:r>
      <w:r>
        <w:rPr>
          <w:lang w:val="es-ES"/>
        </w:rPr>
        <w:t>el método de pago</w:t>
      </w:r>
    </w:p>
    <w:p w14:paraId="65447F31" w14:textId="77777777" w:rsidR="0095328A" w:rsidRDefault="0095328A" w:rsidP="0095328A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Presione el botón OK</w:t>
      </w:r>
    </w:p>
    <w:p w14:paraId="0FD07935" w14:textId="77777777" w:rsidR="00A863F9" w:rsidRDefault="008E2407" w:rsidP="00A863F9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054EDF" wp14:editId="2DAFAE8F">
                <wp:simplePos x="0" y="0"/>
                <wp:positionH relativeFrom="margin">
                  <wp:posOffset>38100</wp:posOffset>
                </wp:positionH>
                <wp:positionV relativeFrom="paragraph">
                  <wp:posOffset>711200</wp:posOffset>
                </wp:positionV>
                <wp:extent cx="379095" cy="304165"/>
                <wp:effectExtent l="19050" t="19050" r="1811655" b="19685"/>
                <wp:wrapNone/>
                <wp:docPr id="4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909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2C485A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54EDF" id="_x0000_s1102" type="#_x0000_t48" style="position:absolute;left:0;text-align:left;margin-left:3pt;margin-top:56pt;width:29.85pt;height:23.9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" adj="123663,2164,62369,8117,27210,8117" strokecolor="red" strokeweight="2.5pt">
                <v:shadow color="#868686"/>
                <v:textbox>
                  <w:txbxContent>
                    <w:p w14:paraId="3C2C485A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7C86D01" wp14:editId="6F0A9D05">
                <wp:simplePos x="0" y="0"/>
                <wp:positionH relativeFrom="margin">
                  <wp:posOffset>-257175</wp:posOffset>
                </wp:positionH>
                <wp:positionV relativeFrom="paragraph">
                  <wp:posOffset>187325</wp:posOffset>
                </wp:positionV>
                <wp:extent cx="369570" cy="304165"/>
                <wp:effectExtent l="19050" t="19050" r="735330" b="19685"/>
                <wp:wrapNone/>
                <wp:docPr id="46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9519"/>
                            <a:gd name="adj6" fmla="val 29978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AB7EBE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86D01" id="_x0000_s1103" type="#_x0000_t48" style="position:absolute;left:0;text-align:left;margin-left:-20.25pt;margin-top:14.75pt;width:29.1pt;height:23.9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" adj="64754,15016,62369,8117,27210,8117" strokecolor="red" strokeweight="2.5pt">
                <v:shadow color="#868686"/>
                <v:textbox>
                  <w:txbxContent>
                    <w:p w14:paraId="01AB7EBE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A863F9">
        <w:rPr>
          <w:noProof/>
          <w:lang w:val="es-BO" w:eastAsia="es-BO"/>
        </w:rPr>
        <w:drawing>
          <wp:inline distT="0" distB="0" distL="0" distR="0" wp14:anchorId="0536CAF9" wp14:editId="22155334">
            <wp:extent cx="4610100" cy="18141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2586" cy="18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AA23" w14:textId="77777777" w:rsidR="0095328A" w:rsidRDefault="0095328A" w:rsidP="0095328A">
      <w:pPr>
        <w:rPr>
          <w:lang w:val="es-ES"/>
        </w:rPr>
      </w:pPr>
    </w:p>
    <w:p w14:paraId="1F79F049" w14:textId="77777777" w:rsidR="00492229" w:rsidRDefault="00492229" w:rsidP="00492229">
      <w:pPr>
        <w:pStyle w:val="Heading1"/>
        <w:rPr>
          <w:lang w:val="es-ES"/>
        </w:rPr>
      </w:pPr>
      <w:bookmarkStart w:id="21" w:name="_Toc29307521"/>
      <w:r>
        <w:rPr>
          <w:lang w:val="es-ES"/>
        </w:rPr>
        <w:t>Mantenimiento de Clientes</w:t>
      </w:r>
      <w:bookmarkEnd w:id="21"/>
    </w:p>
    <w:p w14:paraId="2403E5C1" w14:textId="77777777" w:rsidR="009A2758" w:rsidRDefault="009A2758" w:rsidP="00492229">
      <w:pPr>
        <w:pStyle w:val="ListParagraph"/>
        <w:ind w:left="0"/>
        <w:rPr>
          <w:lang w:val="es-ES"/>
        </w:rPr>
      </w:pPr>
      <w:r>
        <w:rPr>
          <w:lang w:val="es-ES"/>
        </w:rPr>
        <w:t xml:space="preserve">Ingrese </w:t>
      </w:r>
      <w:r w:rsidR="00492229">
        <w:rPr>
          <w:lang w:val="es-ES"/>
        </w:rPr>
        <w:t xml:space="preserve">los datos </w:t>
      </w:r>
      <w:r>
        <w:rPr>
          <w:lang w:val="es-ES"/>
        </w:rPr>
        <w:t xml:space="preserve">estándar </w:t>
      </w:r>
      <w:r w:rsidR="00492229">
        <w:rPr>
          <w:lang w:val="es-ES"/>
        </w:rPr>
        <w:t xml:space="preserve">del cliente en </w:t>
      </w:r>
      <w:r>
        <w:rPr>
          <w:lang w:val="es-ES"/>
        </w:rPr>
        <w:t xml:space="preserve">la ventana </w:t>
      </w:r>
      <w:proofErr w:type="spellStart"/>
      <w:r>
        <w:rPr>
          <w:lang w:val="es-ES"/>
        </w:rPr>
        <w:t>Customer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maintenance</w:t>
      </w:r>
      <w:proofErr w:type="spellEnd"/>
      <w:r>
        <w:rPr>
          <w:lang w:val="es-ES"/>
        </w:rPr>
        <w:t xml:space="preserve"> en </w:t>
      </w:r>
      <w:r w:rsidR="00492229">
        <w:rPr>
          <w:lang w:val="es-ES"/>
        </w:rPr>
        <w:t xml:space="preserve">Sales / </w:t>
      </w:r>
      <w:proofErr w:type="spellStart"/>
      <w:r w:rsidR="00492229">
        <w:rPr>
          <w:lang w:val="es-ES"/>
        </w:rPr>
        <w:t>cards</w:t>
      </w:r>
      <w:proofErr w:type="spellEnd"/>
      <w:r w:rsidR="00492229">
        <w:rPr>
          <w:lang w:val="es-ES"/>
        </w:rPr>
        <w:t xml:space="preserve"> / </w:t>
      </w:r>
      <w:proofErr w:type="spellStart"/>
      <w:r w:rsidR="00492229">
        <w:rPr>
          <w:lang w:val="es-ES"/>
        </w:rPr>
        <w:t>customer</w:t>
      </w:r>
      <w:proofErr w:type="spellEnd"/>
      <w:r>
        <w:rPr>
          <w:lang w:val="es-ES"/>
        </w:rPr>
        <w:t>:</w:t>
      </w:r>
    </w:p>
    <w:p w14:paraId="4491F0A9" w14:textId="77777777" w:rsid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Identificador del cliente</w:t>
      </w:r>
    </w:p>
    <w:p w14:paraId="2DCA4B2D" w14:textId="77777777" w:rsid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Nombre del cliente</w:t>
      </w:r>
    </w:p>
    <w:p w14:paraId="44B2D7A3" w14:textId="23AEA70A" w:rsid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Clase del cliente</w:t>
      </w:r>
    </w:p>
    <w:p w14:paraId="106D332A" w14:textId="77777777" w:rsidR="00F7066A" w:rsidRDefault="00F7066A" w:rsidP="00F7066A">
      <w:pPr>
        <w:pStyle w:val="ListParagraph"/>
        <w:numPr>
          <w:ilvl w:val="0"/>
          <w:numId w:val="12"/>
        </w:numPr>
        <w:rPr>
          <w:lang w:val="es-ES"/>
        </w:rPr>
      </w:pPr>
      <w:r w:rsidRPr="0096029E">
        <w:rPr>
          <w:lang w:val="es-ES"/>
        </w:rPr>
        <w:t xml:space="preserve">En caso de que el </w:t>
      </w:r>
      <w:r>
        <w:rPr>
          <w:lang w:val="es-ES"/>
        </w:rPr>
        <w:t xml:space="preserve">cliente </w:t>
      </w:r>
      <w:r w:rsidRPr="0096029E">
        <w:rPr>
          <w:lang w:val="es-ES"/>
        </w:rPr>
        <w:t xml:space="preserve">tenga pasaporte, en el campo </w:t>
      </w:r>
      <w:proofErr w:type="spellStart"/>
      <w:r w:rsidRPr="0096029E">
        <w:rPr>
          <w:lang w:val="es-ES"/>
        </w:rPr>
        <w:t>User</w:t>
      </w:r>
      <w:proofErr w:type="spellEnd"/>
      <w:r w:rsidRPr="0096029E">
        <w:rPr>
          <w:lang w:val="es-ES"/>
        </w:rPr>
        <w:t xml:space="preserve"> </w:t>
      </w:r>
      <w:proofErr w:type="spellStart"/>
      <w:r w:rsidRPr="0096029E">
        <w:rPr>
          <w:lang w:val="es-ES"/>
        </w:rPr>
        <w:t>defined</w:t>
      </w:r>
      <w:proofErr w:type="spellEnd"/>
      <w:r w:rsidRPr="0096029E">
        <w:rPr>
          <w:lang w:val="es-ES"/>
        </w:rPr>
        <w:t xml:space="preserve"> 1 indique 01 si es persona natural o 02 si es una sociedad (Tabla 14). Se usa en el ATS como Tipo de </w:t>
      </w:r>
      <w:r>
        <w:rPr>
          <w:lang w:val="es-ES"/>
        </w:rPr>
        <w:t>Cliente</w:t>
      </w:r>
      <w:r w:rsidRPr="0096029E">
        <w:rPr>
          <w:lang w:val="es-ES"/>
        </w:rPr>
        <w:t>.</w:t>
      </w:r>
    </w:p>
    <w:p w14:paraId="1D87782F" w14:textId="03172A4A" w:rsidR="0096029E" w:rsidRDefault="0096029E" w:rsidP="0096029E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Parte relacionada. E</w:t>
      </w:r>
      <w:r w:rsidRPr="0096029E">
        <w:rPr>
          <w:lang w:val="es-ES"/>
        </w:rPr>
        <w:t xml:space="preserve">n el campo </w:t>
      </w:r>
      <w:proofErr w:type="spellStart"/>
      <w:r w:rsidRPr="0096029E">
        <w:rPr>
          <w:lang w:val="es-ES"/>
        </w:rPr>
        <w:t>User</w:t>
      </w:r>
      <w:proofErr w:type="spellEnd"/>
      <w:r w:rsidRPr="0096029E">
        <w:rPr>
          <w:lang w:val="es-ES"/>
        </w:rPr>
        <w:t xml:space="preserve"> </w:t>
      </w:r>
      <w:proofErr w:type="spellStart"/>
      <w:r w:rsidRPr="0096029E">
        <w:rPr>
          <w:lang w:val="es-ES"/>
        </w:rPr>
        <w:t>defined</w:t>
      </w:r>
      <w:proofErr w:type="spellEnd"/>
      <w:r w:rsidRPr="0096029E">
        <w:rPr>
          <w:lang w:val="es-ES"/>
        </w:rPr>
        <w:t xml:space="preserve"> 2, indique SI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ó</w:t>
      </w:r>
      <w:proofErr w:type="spellEnd"/>
      <w:r>
        <w:rPr>
          <w:lang w:val="es-ES"/>
        </w:rPr>
        <w:t xml:space="preserve"> </w:t>
      </w:r>
      <w:r w:rsidRPr="0096029E">
        <w:rPr>
          <w:lang w:val="es-ES"/>
        </w:rPr>
        <w:t>NO. Se usa en el ATS como Parte Relacionada.</w:t>
      </w:r>
    </w:p>
    <w:p w14:paraId="1C075D56" w14:textId="77777777" w:rsidR="00492229" w:rsidRP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lastRenderedPageBreak/>
        <w:t>A</w:t>
      </w:r>
      <w:r w:rsidR="00492229" w:rsidRPr="009A2758">
        <w:rPr>
          <w:lang w:val="es-ES"/>
        </w:rPr>
        <w:t xml:space="preserve">gregue el tipo y número de documento del cliente en la opción </w:t>
      </w:r>
      <w:proofErr w:type="spellStart"/>
      <w:r w:rsidR="00492229" w:rsidRPr="009A2758">
        <w:rPr>
          <w:lang w:val="es-ES"/>
        </w:rPr>
        <w:t>Additional</w:t>
      </w:r>
      <w:proofErr w:type="spellEnd"/>
      <w:r w:rsidR="00492229" w:rsidRPr="009A2758">
        <w:rPr>
          <w:lang w:val="es-ES"/>
        </w:rPr>
        <w:t xml:space="preserve"> </w:t>
      </w:r>
      <w:r>
        <w:rPr>
          <w:lang w:val="es-ES"/>
        </w:rPr>
        <w:t xml:space="preserve">sales </w:t>
      </w:r>
      <w:proofErr w:type="spellStart"/>
      <w:r w:rsidR="00492229" w:rsidRPr="009A2758">
        <w:rPr>
          <w:lang w:val="es-ES"/>
        </w:rPr>
        <w:t>information</w:t>
      </w:r>
      <w:proofErr w:type="spellEnd"/>
      <w:r w:rsidR="00492229" w:rsidRPr="009A2758">
        <w:rPr>
          <w:lang w:val="es-ES"/>
        </w:rPr>
        <w:t xml:space="preserve"> del menú </w:t>
      </w:r>
      <w:proofErr w:type="spellStart"/>
      <w:r w:rsidR="00492229" w:rsidRPr="009A2758">
        <w:rPr>
          <w:lang w:val="es-ES"/>
        </w:rPr>
        <w:t>Additional</w:t>
      </w:r>
      <w:proofErr w:type="spellEnd"/>
    </w:p>
    <w:p w14:paraId="61946CE7" w14:textId="699A6F57" w:rsidR="00492229" w:rsidRPr="00596B9B" w:rsidRDefault="00596B9B" w:rsidP="00596B9B">
      <w:pPr>
        <w:ind w:firstLine="72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7A396C0" wp14:editId="0088D8EA">
                <wp:simplePos x="0" y="0"/>
                <wp:positionH relativeFrom="margin">
                  <wp:posOffset>2867025</wp:posOffset>
                </wp:positionH>
                <wp:positionV relativeFrom="paragraph">
                  <wp:posOffset>4035425</wp:posOffset>
                </wp:positionV>
                <wp:extent cx="293370" cy="304165"/>
                <wp:effectExtent l="857250" t="19050" r="11430" b="19685"/>
                <wp:wrapNone/>
                <wp:docPr id="188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4447"/>
                            <a:gd name="adj4" fmla="val -208224"/>
                            <a:gd name="adj5" fmla="val 7099"/>
                            <a:gd name="adj6" fmla="val -2948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E03919" w14:textId="18EA4EC8" w:rsidR="00F83BC9" w:rsidRPr="00973A34" w:rsidRDefault="00F83BC9" w:rsidP="00F7066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396C0" id="AutoShape 97" o:spid="_x0000_s1104" type="#_x0000_t48" style="position:absolute;left:0;text-align:left;margin-left:225.75pt;margin-top:317.75pt;width:23.1pt;height:23.9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" adj="-63678,1533,-44976,7441,-5610,8117" strokecolor="red" strokeweight="2.5pt">
                <v:shadow color="#868686"/>
                <v:textbox>
                  <w:txbxContent>
                    <w:p w14:paraId="08E03919" w14:textId="18EA4EC8" w:rsidR="00F83BC9" w:rsidRPr="00973A34" w:rsidRDefault="00F83BC9" w:rsidP="00F7066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A409DB9" wp14:editId="3A2A1DE4">
                <wp:simplePos x="0" y="0"/>
                <wp:positionH relativeFrom="margin">
                  <wp:posOffset>2952750</wp:posOffset>
                </wp:positionH>
                <wp:positionV relativeFrom="paragraph">
                  <wp:posOffset>3552825</wp:posOffset>
                </wp:positionV>
                <wp:extent cx="293370" cy="304165"/>
                <wp:effectExtent l="952500" t="19050" r="11430" b="57785"/>
                <wp:wrapNone/>
                <wp:docPr id="47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53236"/>
                            <a:gd name="adj4" fmla="val -208224"/>
                            <a:gd name="adj5" fmla="val 107308"/>
                            <a:gd name="adj6" fmla="val -32402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6E113E" w14:textId="4CF01BDC" w:rsidR="00F83BC9" w:rsidRPr="00973A34" w:rsidRDefault="00F83BC9" w:rsidP="00F7066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09DB9" id="_x0000_s1105" type="#_x0000_t48" style="position:absolute;left:0;text-align:left;margin-left:232.5pt;margin-top:279.75pt;width:23.1pt;height:23.9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" adj="-69990,23179,-44976,11499,-5610,8117" strokecolor="red" strokeweight="2.5pt">
                <v:shadow color="#868686"/>
                <v:textbox>
                  <w:txbxContent>
                    <w:p w14:paraId="2E6E113E" w14:textId="4CF01BDC" w:rsidR="00F83BC9" w:rsidRPr="00973A34" w:rsidRDefault="00F83BC9" w:rsidP="00F7066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7B19E94" wp14:editId="56E6823E">
                <wp:simplePos x="0" y="0"/>
                <wp:positionH relativeFrom="margin">
                  <wp:posOffset>5600700</wp:posOffset>
                </wp:positionH>
                <wp:positionV relativeFrom="paragraph">
                  <wp:posOffset>1153160</wp:posOffset>
                </wp:positionV>
                <wp:extent cx="293370" cy="304165"/>
                <wp:effectExtent l="857250" t="114300" r="11430" b="19685"/>
                <wp:wrapNone/>
                <wp:docPr id="136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4447"/>
                            <a:gd name="adj4" fmla="val -208224"/>
                            <a:gd name="adj5" fmla="val -27348"/>
                            <a:gd name="adj6" fmla="val -2948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02EEC7" w14:textId="77777777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E94" id="_x0000_s1106" type="#_x0000_t48" style="position:absolute;left:0;text-align:left;margin-left:441pt;margin-top:90.8pt;width:23.1pt;height:23.9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" adj="-63678,-5907,-44976,7441,-5610,8117" strokecolor="red" strokeweight="2.5pt">
                <v:shadow color="#868686"/>
                <v:textbox>
                  <w:txbxContent>
                    <w:p w14:paraId="3C02EEC7" w14:textId="77777777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5A14065" wp14:editId="2BE9F275">
                <wp:simplePos x="0" y="0"/>
                <wp:positionH relativeFrom="column">
                  <wp:posOffset>259080</wp:posOffset>
                </wp:positionH>
                <wp:positionV relativeFrom="paragraph">
                  <wp:posOffset>935355</wp:posOffset>
                </wp:positionV>
                <wp:extent cx="293370" cy="304165"/>
                <wp:effectExtent l="19050" t="57150" r="1116330" b="19685"/>
                <wp:wrapNone/>
                <wp:docPr id="135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7725"/>
                            <a:gd name="adj6" fmla="val 48549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90C04CD" w14:textId="77777777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14065" id="AutoShape 95" o:spid="_x0000_s1107" type="#_x0000_t48" style="position:absolute;left:0;text-align:left;margin-left:20.4pt;margin-top:73.65pt;width:23.1pt;height:23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" adj="104868,-1669,64847,8117,27210,8117" strokecolor="red" strokeweight="2.5pt">
                <v:shadow color="#868686"/>
                <v:textbox>
                  <w:txbxContent>
                    <w:p w14:paraId="290C04CD" w14:textId="77777777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F00CA4" wp14:editId="01742169">
                <wp:simplePos x="0" y="0"/>
                <wp:positionH relativeFrom="column">
                  <wp:posOffset>247650</wp:posOffset>
                </wp:positionH>
                <wp:positionV relativeFrom="paragraph">
                  <wp:posOffset>504825</wp:posOffset>
                </wp:positionV>
                <wp:extent cx="293370" cy="304165"/>
                <wp:effectExtent l="19050" t="19050" r="925830" b="19685"/>
                <wp:wrapNone/>
                <wp:docPr id="134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6826"/>
                            <a:gd name="adj6" fmla="val 42056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DF950D" w14:textId="77777777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00CA4" id="_x0000_s1108" type="#_x0000_t48" style="position:absolute;left:0;text-align:left;margin-left:19.5pt;margin-top:39.75pt;width:23.1pt;height:23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" adj="90842,16594,64847,8117,27210,8117" strokecolor="red" strokeweight="2.5pt">
                <v:shadow color="#868686"/>
                <v:textbox>
                  <w:txbxContent>
                    <w:p w14:paraId="04DF950D" w14:textId="77777777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25B3D4" wp14:editId="1AD22FE3">
                <wp:simplePos x="0" y="0"/>
                <wp:positionH relativeFrom="margin">
                  <wp:posOffset>5343525</wp:posOffset>
                </wp:positionH>
                <wp:positionV relativeFrom="paragraph">
                  <wp:posOffset>549275</wp:posOffset>
                </wp:positionV>
                <wp:extent cx="293370" cy="304165"/>
                <wp:effectExtent l="2266950" t="133350" r="11430" b="19685"/>
                <wp:wrapNone/>
                <wp:docPr id="161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4447"/>
                            <a:gd name="adj4" fmla="val -208224"/>
                            <a:gd name="adj5" fmla="val -36743"/>
                            <a:gd name="adj6" fmla="val -79155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31EB36" w14:textId="4F7F3494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5B3D4" id="_x0000_s1109" type="#_x0000_t48" style="position:absolute;left:0;text-align:left;margin-left:420.75pt;margin-top:43.25pt;width:23.1pt;height:23.9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" adj="-170977,-7936,-44976,7441,-5610,8117" strokecolor="red" strokeweight="2.5pt">
                <v:shadow color="#868686"/>
                <v:textbox>
                  <w:txbxContent>
                    <w:p w14:paraId="0331EB36" w14:textId="4F7F3494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C2D956" wp14:editId="0F2B0B7F">
                <wp:simplePos x="0" y="0"/>
                <wp:positionH relativeFrom="column">
                  <wp:posOffset>1476375</wp:posOffset>
                </wp:positionH>
                <wp:positionV relativeFrom="paragraph">
                  <wp:posOffset>339725</wp:posOffset>
                </wp:positionV>
                <wp:extent cx="1533525" cy="195580"/>
                <wp:effectExtent l="19050" t="19050" r="28575" b="13970"/>
                <wp:wrapNone/>
                <wp:docPr id="160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1955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493EE" id="Rectangle 98" o:spid="_x0000_s1026" style="position:absolute;margin-left:116.25pt;margin-top:26.75pt;width:120.75pt;height:1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" filled="f" strokecolor="red" strokeweight="2.5pt">
                <v:shadow color="#868686"/>
              </v:rect>
            </w:pict>
          </mc:Fallback>
        </mc:AlternateContent>
      </w:r>
      <w:r w:rsidR="009A2758">
        <w:rPr>
          <w:noProof/>
          <w:lang w:val="es-BO" w:eastAsia="es-BO"/>
        </w:rPr>
        <w:drawing>
          <wp:inline distT="0" distB="0" distL="0" distR="0" wp14:anchorId="2CB1CC6D" wp14:editId="3BFC2DC4">
            <wp:extent cx="5390762" cy="4352925"/>
            <wp:effectExtent l="0" t="0" r="63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695" cy="43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D0C2" w14:textId="77777777" w:rsidR="00492229" w:rsidRDefault="00492229" w:rsidP="00492229">
      <w:pPr>
        <w:pStyle w:val="ListParagraph"/>
        <w:ind w:left="0"/>
        <w:rPr>
          <w:lang w:val="es-ES"/>
        </w:rPr>
      </w:pPr>
      <w:r>
        <w:rPr>
          <w:lang w:val="es-ES"/>
        </w:rPr>
        <w:t xml:space="preserve">Se abre la ventana </w:t>
      </w:r>
      <w:r w:rsidR="009A2758">
        <w:rPr>
          <w:lang w:val="es-ES"/>
        </w:rPr>
        <w:t>Client RUC</w:t>
      </w:r>
      <w:r>
        <w:rPr>
          <w:lang w:val="es-ES"/>
        </w:rPr>
        <w:t xml:space="preserve"> donde debe ingresar los siguientes datos:</w:t>
      </w:r>
    </w:p>
    <w:p w14:paraId="50AF5919" w14:textId="77777777" w:rsidR="00492229" w:rsidRDefault="00755FFB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Ingrese el tipo de documento. Ejemplo RUC</w:t>
      </w:r>
    </w:p>
    <w:p w14:paraId="71F9FDE1" w14:textId="77777777" w:rsidR="00492229" w:rsidRDefault="00755FFB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Seleccione el número de RUC con el botón lupa</w:t>
      </w:r>
    </w:p>
    <w:p w14:paraId="1E8D8CDD" w14:textId="77777777" w:rsidR="00755FFB" w:rsidRDefault="00755FFB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Seleccione el cliente</w:t>
      </w:r>
    </w:p>
    <w:p w14:paraId="3761B1F5" w14:textId="05B2B53A" w:rsidR="00492229" w:rsidRDefault="00596B9B" w:rsidP="00492229">
      <w:pPr>
        <w:pStyle w:val="ListParagraph"/>
        <w:ind w:left="0" w:firstLine="36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748C92" wp14:editId="56181C95">
                <wp:simplePos x="0" y="0"/>
                <wp:positionH relativeFrom="margin">
                  <wp:posOffset>4019550</wp:posOffset>
                </wp:positionH>
                <wp:positionV relativeFrom="paragraph">
                  <wp:posOffset>1192530</wp:posOffset>
                </wp:positionV>
                <wp:extent cx="293370" cy="304165"/>
                <wp:effectExtent l="2286000" t="19050" r="11430" b="19685"/>
                <wp:wrapNone/>
                <wp:docPr id="159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519912"/>
                            <a:gd name="adj5" fmla="val 54072"/>
                            <a:gd name="adj6" fmla="val -79805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A5F50B" w14:textId="35B2DAE2" w:rsidR="00F83BC9" w:rsidRPr="00973A34" w:rsidRDefault="00F83BC9" w:rsidP="0049222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48C92" id="_x0000_s1110" type="#_x0000_t48" style="position:absolute;left:0;text-align:left;margin-left:316.5pt;margin-top:93.9pt;width:23.1pt;height:23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" adj="-172379,11680,-112301,8117,-5610,8117" strokecolor="red" strokeweight="2.5pt">
                <v:shadow color="#868686"/>
                <v:textbox>
                  <w:txbxContent>
                    <w:p w14:paraId="2CA5F50B" w14:textId="35B2DAE2" w:rsidR="00F83BC9" w:rsidRPr="00973A34" w:rsidRDefault="00F83BC9" w:rsidP="0049222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4E247D" wp14:editId="28D5B2DC">
                <wp:simplePos x="0" y="0"/>
                <wp:positionH relativeFrom="column">
                  <wp:posOffset>295275</wp:posOffset>
                </wp:positionH>
                <wp:positionV relativeFrom="paragraph">
                  <wp:posOffset>1002030</wp:posOffset>
                </wp:positionV>
                <wp:extent cx="293370" cy="304165"/>
                <wp:effectExtent l="19050" t="38100" r="1687830" b="19685"/>
                <wp:wrapNone/>
                <wp:docPr id="158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38097"/>
                            <a:gd name="adj5" fmla="val -4591"/>
                            <a:gd name="adj6" fmla="val 69199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D86AA7" w14:textId="0B5C148F" w:rsidR="00F83BC9" w:rsidRPr="00973A34" w:rsidRDefault="00F83BC9" w:rsidP="0049222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E247D" id="AutoShape 96" o:spid="_x0000_s1111" type="#_x0000_t48" style="position:absolute;left:0;text-align:left;margin-left:23.25pt;margin-top:78.9pt;width:23.1pt;height:23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" adj="149471,-992,73029,8117,27210,8117" strokecolor="red" strokeweight="2.5pt">
                <v:shadow color="#868686"/>
                <v:textbox>
                  <w:txbxContent>
                    <w:p w14:paraId="74D86AA7" w14:textId="0B5C148F" w:rsidR="00F83BC9" w:rsidRPr="00973A34" w:rsidRDefault="00F83BC9" w:rsidP="0049222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448CD1" wp14:editId="0A24F2E1">
                <wp:simplePos x="0" y="0"/>
                <wp:positionH relativeFrom="column">
                  <wp:posOffset>295275</wp:posOffset>
                </wp:positionH>
                <wp:positionV relativeFrom="paragraph">
                  <wp:posOffset>592455</wp:posOffset>
                </wp:positionV>
                <wp:extent cx="293370" cy="304165"/>
                <wp:effectExtent l="19050" t="19050" r="1173480" b="19685"/>
                <wp:wrapNone/>
                <wp:docPr id="157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67431"/>
                            <a:gd name="adj6" fmla="val 50822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1B243E" w14:textId="6815F915" w:rsidR="00F83BC9" w:rsidRPr="00973A34" w:rsidRDefault="00F83BC9" w:rsidP="0049222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48CD1" id="_x0000_s1112" type="#_x0000_t48" style="position:absolute;left:0;text-align:left;margin-left:23.25pt;margin-top:46.65pt;width:23.1pt;height:23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" adj="109777,14565,64847,8117,27210,8117" strokecolor="red" strokeweight="2.5pt">
                <v:shadow color="#868686"/>
                <v:textbox>
                  <w:txbxContent>
                    <w:p w14:paraId="371B243E" w14:textId="6815F915" w:rsidR="00F83BC9" w:rsidRPr="00973A34" w:rsidRDefault="00F83BC9" w:rsidP="0049222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755FFB" w:rsidRPr="00755FFB">
        <w:rPr>
          <w:noProof/>
          <w:lang w:val="es-BO" w:eastAsia="es-BO"/>
        </w:rPr>
        <w:t xml:space="preserve"> </w:t>
      </w:r>
      <w:r>
        <w:rPr>
          <w:noProof/>
          <w:lang w:val="es-BO" w:eastAsia="es-BO"/>
        </w:rPr>
        <w:tab/>
      </w:r>
      <w:r w:rsidR="00755FFB">
        <w:rPr>
          <w:noProof/>
          <w:lang w:val="es-BO" w:eastAsia="es-BO"/>
        </w:rPr>
        <w:drawing>
          <wp:inline distT="0" distB="0" distL="0" distR="0" wp14:anchorId="1AF0E567" wp14:editId="269D5A57">
            <wp:extent cx="4171950" cy="292441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560" cy="29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DC45" w14:textId="77777777" w:rsidR="00492229" w:rsidRDefault="00492229" w:rsidP="00A863F9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 xml:space="preserve">Presione el botón </w:t>
      </w:r>
      <w:proofErr w:type="spellStart"/>
      <w:r>
        <w:rPr>
          <w:lang w:val="es-ES"/>
        </w:rPr>
        <w:t>Save</w:t>
      </w:r>
      <w:proofErr w:type="spellEnd"/>
    </w:p>
    <w:p w14:paraId="01B31BDC" w14:textId="77777777" w:rsidR="0095328A" w:rsidRDefault="0095328A" w:rsidP="0095328A">
      <w:pPr>
        <w:pStyle w:val="Heading1"/>
        <w:rPr>
          <w:lang w:val="es-ES"/>
        </w:rPr>
      </w:pPr>
      <w:bookmarkStart w:id="22" w:name="_Toc29307522"/>
      <w:r>
        <w:rPr>
          <w:lang w:val="es-ES"/>
        </w:rPr>
        <w:t>Documentos de venta</w:t>
      </w:r>
      <w:bookmarkEnd w:id="22"/>
    </w:p>
    <w:p w14:paraId="4F4083C3" w14:textId="77777777" w:rsidR="0095328A" w:rsidRDefault="0095328A" w:rsidP="0095328A">
      <w:pPr>
        <w:pStyle w:val="Heading2"/>
        <w:rPr>
          <w:lang w:val="es-ES"/>
        </w:rPr>
      </w:pPr>
      <w:bookmarkStart w:id="23" w:name="_Toc29307523"/>
      <w:r>
        <w:rPr>
          <w:lang w:val="es-ES"/>
        </w:rPr>
        <w:t>Ingreso de facturas de venta</w:t>
      </w:r>
      <w:bookmarkEnd w:id="23"/>
    </w:p>
    <w:p w14:paraId="790BBC8F" w14:textId="77777777" w:rsidR="005A34B2" w:rsidRDefault="005A34B2" w:rsidP="005A34B2">
      <w:pPr>
        <w:rPr>
          <w:lang w:val="es-ES"/>
        </w:rPr>
      </w:pPr>
      <w:r>
        <w:rPr>
          <w:lang w:val="es-ES"/>
        </w:rPr>
        <w:t xml:space="preserve">Ingrese facturas de venta, notas de débito o notas de crédito en la ventana Sales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 xml:space="preserve"> ubicada en Sales / </w:t>
      </w:r>
      <w:proofErr w:type="spellStart"/>
      <w:r>
        <w:rPr>
          <w:lang w:val="es-ES"/>
        </w:rPr>
        <w:t>transactions</w:t>
      </w:r>
      <w:proofErr w:type="spellEnd"/>
      <w:r>
        <w:rPr>
          <w:lang w:val="es-ES"/>
        </w:rPr>
        <w:t xml:space="preserve"> / sales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>:</w:t>
      </w:r>
    </w:p>
    <w:p w14:paraId="524DC04B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Ingrese el tipo </w:t>
      </w:r>
      <w:proofErr w:type="spellStart"/>
      <w:r>
        <w:rPr>
          <w:lang w:val="es-ES"/>
        </w:rPr>
        <w:t>Invoice</w:t>
      </w:r>
      <w:proofErr w:type="spellEnd"/>
      <w:r>
        <w:rPr>
          <w:lang w:val="es-ES"/>
        </w:rPr>
        <w:t xml:space="preserve"> para factura o nota de débito. Ingrese el tipo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 para nota de crédito.</w:t>
      </w:r>
    </w:p>
    <w:p w14:paraId="0BD6F150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Si el tipo es </w:t>
      </w:r>
      <w:proofErr w:type="spellStart"/>
      <w:r>
        <w:rPr>
          <w:lang w:val="es-ES"/>
        </w:rPr>
        <w:t>Invoice</w:t>
      </w:r>
      <w:proofErr w:type="spellEnd"/>
      <w:r>
        <w:rPr>
          <w:lang w:val="es-ES"/>
        </w:rPr>
        <w:t xml:space="preserve">, Ingrese el Id FACTURA o NDEBITO. En </w:t>
      </w:r>
      <w:proofErr w:type="gramStart"/>
      <w:r>
        <w:rPr>
          <w:lang w:val="es-ES"/>
        </w:rPr>
        <w:t>cambio</w:t>
      </w:r>
      <w:proofErr w:type="gramEnd"/>
      <w:r>
        <w:rPr>
          <w:lang w:val="es-ES"/>
        </w:rPr>
        <w:t xml:space="preserve"> si el tipo es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>, ingrese el Id NCREDITO.</w:t>
      </w:r>
    </w:p>
    <w:p w14:paraId="4FF44B66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El número de factura se genera automáticamente</w:t>
      </w:r>
    </w:p>
    <w:p w14:paraId="69FD70E1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el cliente</w:t>
      </w:r>
    </w:p>
    <w:p w14:paraId="3AE04600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la fecha</w:t>
      </w:r>
    </w:p>
    <w:p w14:paraId="48EA34CF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la moneda</w:t>
      </w:r>
    </w:p>
    <w:p w14:paraId="5BF8B5A0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el código SERVICE</w:t>
      </w:r>
    </w:p>
    <w:p w14:paraId="6F5C9F74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la cantidad y precio</w:t>
      </w:r>
    </w:p>
    <w:p w14:paraId="4F5E074C" w14:textId="77777777" w:rsidR="005A34B2" w:rsidRP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Verifique la distribución contable en el botón </w:t>
      </w:r>
      <w:proofErr w:type="spellStart"/>
      <w:r>
        <w:rPr>
          <w:lang w:val="es-ES"/>
        </w:rPr>
        <w:t>Distributions</w:t>
      </w:r>
      <w:proofErr w:type="spellEnd"/>
    </w:p>
    <w:p w14:paraId="654AC6A6" w14:textId="77777777" w:rsidR="0095328A" w:rsidRDefault="00C84C68" w:rsidP="005A34B2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9F7EBD" wp14:editId="6ACE0F45">
                <wp:simplePos x="0" y="0"/>
                <wp:positionH relativeFrom="column">
                  <wp:posOffset>95250</wp:posOffset>
                </wp:positionH>
                <wp:positionV relativeFrom="paragraph">
                  <wp:posOffset>2935605</wp:posOffset>
                </wp:positionV>
                <wp:extent cx="293370" cy="304165"/>
                <wp:effectExtent l="19050" t="19050" r="1383030" b="19685"/>
                <wp:wrapNone/>
                <wp:docPr id="167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98747"/>
                            <a:gd name="adj6" fmla="val 58290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E2CAA8" w14:textId="77777777" w:rsidR="00F83BC9" w:rsidRPr="00973A34" w:rsidRDefault="00F83BC9" w:rsidP="00C84C68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F7EBD" id="_x0000_s1113" type="#_x0000_t48" style="position:absolute;left:0;text-align:left;margin-left:7.5pt;margin-top:231.15pt;width:23.1pt;height:23.9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" adj="125907,21329,64847,8117,27210,8117" strokecolor="red" strokeweight="2.5pt">
                <v:shadow color="#868686"/>
                <v:textbox>
                  <w:txbxContent>
                    <w:p w14:paraId="63E2CAA8" w14:textId="77777777" w:rsidR="00F83BC9" w:rsidRPr="00973A34" w:rsidRDefault="00F83BC9" w:rsidP="00C84C68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2CB895" wp14:editId="14B22956">
                <wp:simplePos x="0" y="0"/>
                <wp:positionH relativeFrom="margin">
                  <wp:posOffset>5838825</wp:posOffset>
                </wp:positionH>
                <wp:positionV relativeFrom="paragraph">
                  <wp:posOffset>1525905</wp:posOffset>
                </wp:positionV>
                <wp:extent cx="342900" cy="304165"/>
                <wp:effectExtent l="1238250" t="19050" r="19050" b="19685"/>
                <wp:wrapNone/>
                <wp:docPr id="16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30060"/>
                            <a:gd name="adj6" fmla="val -35840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0AA5273" w14:textId="77777777" w:rsidR="00F83BC9" w:rsidRPr="00973A34" w:rsidRDefault="00F83BC9" w:rsidP="00C84C68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CB895" id="_x0000_s1114" type="#_x0000_t48" style="position:absolute;left:0;text-align:left;margin-left:459.75pt;margin-top:120.15pt;width:27pt;height:23.9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" adj="-77416,6493,-37262,8117,-5610,8117" strokecolor="red" strokeweight="2.5pt">
                <v:shadow color="#868686"/>
                <v:textbox>
                  <w:txbxContent>
                    <w:p w14:paraId="30AA5273" w14:textId="77777777" w:rsidR="00F83BC9" w:rsidRPr="00973A34" w:rsidRDefault="00F83BC9" w:rsidP="00C84C68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1E88FCD" wp14:editId="21E170DC">
                <wp:simplePos x="0" y="0"/>
                <wp:positionH relativeFrom="column">
                  <wp:posOffset>-352425</wp:posOffset>
                </wp:positionH>
                <wp:positionV relativeFrom="paragraph">
                  <wp:posOffset>1602105</wp:posOffset>
                </wp:positionV>
                <wp:extent cx="293370" cy="304165"/>
                <wp:effectExtent l="19050" t="19050" r="830580" b="19685"/>
                <wp:wrapNone/>
                <wp:docPr id="165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4801"/>
                            <a:gd name="adj6" fmla="val 38484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8BAC8D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88FCD" id="_x0000_s1115" type="#_x0000_t48" style="position:absolute;left:0;text-align:left;margin-left:-27.75pt;margin-top:126.15pt;width:23.1pt;height:23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" adj="83127,1037,64847,8117,27210,8117" strokecolor="red" strokeweight="2.5pt">
                <v:shadow color="#868686"/>
                <v:textbox>
                  <w:txbxContent>
                    <w:p w14:paraId="0D8BAC8D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B3630A" wp14:editId="5CEB5C89">
                <wp:simplePos x="0" y="0"/>
                <wp:positionH relativeFrom="margin">
                  <wp:posOffset>5829300</wp:posOffset>
                </wp:positionH>
                <wp:positionV relativeFrom="paragraph">
                  <wp:posOffset>792480</wp:posOffset>
                </wp:positionV>
                <wp:extent cx="342900" cy="304165"/>
                <wp:effectExtent l="1047750" t="19050" r="19050" b="38735"/>
                <wp:wrapNone/>
                <wp:docPr id="16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05217"/>
                            <a:gd name="adj6" fmla="val -30285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C6A944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3630A" id="_x0000_s1116" type="#_x0000_t48" style="position:absolute;left:0;text-align:left;margin-left:459pt;margin-top:62.4pt;width:27pt;height:23.9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" adj="-65416,22727,-37262,8117,-5610,8117" strokecolor="red" strokeweight="2.5pt">
                <v:shadow color="#868686"/>
                <v:textbox>
                  <w:txbxContent>
                    <w:p w14:paraId="0EC6A944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49CECF" wp14:editId="468FA946">
                <wp:simplePos x="0" y="0"/>
                <wp:positionH relativeFrom="margin">
                  <wp:posOffset>5829300</wp:posOffset>
                </wp:positionH>
                <wp:positionV relativeFrom="paragraph">
                  <wp:posOffset>316230</wp:posOffset>
                </wp:positionV>
                <wp:extent cx="333375" cy="304165"/>
                <wp:effectExtent l="895350" t="19050" r="28575" b="19685"/>
                <wp:wrapNone/>
                <wp:docPr id="16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3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92690"/>
                            <a:gd name="adj6" fmla="val -2561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60D6DB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9CECF" id="_x0000_s1117" type="#_x0000_t48" style="position:absolute;left:0;text-align:left;margin-left:459pt;margin-top:24.9pt;width:26.25pt;height:23.9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" adj="-55318,20021,-37262,8117,-5610,8117" strokecolor="red" strokeweight="2.5pt">
                <v:shadow color="#868686"/>
                <v:textbox>
                  <w:txbxContent>
                    <w:p w14:paraId="3460D6DB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05DC69D" wp14:editId="789922E3">
                <wp:simplePos x="0" y="0"/>
                <wp:positionH relativeFrom="column">
                  <wp:posOffset>85725</wp:posOffset>
                </wp:positionH>
                <wp:positionV relativeFrom="paragraph">
                  <wp:posOffset>944880</wp:posOffset>
                </wp:positionV>
                <wp:extent cx="293370" cy="304165"/>
                <wp:effectExtent l="19050" t="38100" r="963930" b="19685"/>
                <wp:wrapNone/>
                <wp:docPr id="162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4594"/>
                            <a:gd name="adj6" fmla="val 43679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6E7078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DC69D" id="_x0000_s1118" type="#_x0000_t48" style="position:absolute;left:0;text-align:left;margin-left:6.75pt;margin-top:74.4pt;width:23.1pt;height:23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" adj="94348,-992,64847,8117,27210,8117" strokecolor="red" strokeweight="2.5pt">
                <v:shadow color="#868686"/>
                <v:textbox>
                  <w:txbxContent>
                    <w:p w14:paraId="0B6E7078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5A34B2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DC64F7" wp14:editId="131A0D02">
                <wp:simplePos x="0" y="0"/>
                <wp:positionH relativeFrom="column">
                  <wp:posOffset>-342900</wp:posOffset>
                </wp:positionH>
                <wp:positionV relativeFrom="paragraph">
                  <wp:posOffset>697230</wp:posOffset>
                </wp:positionV>
                <wp:extent cx="293370" cy="304165"/>
                <wp:effectExtent l="19050" t="19050" r="1363980" b="19685"/>
                <wp:wrapNone/>
                <wp:docPr id="128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23590"/>
                            <a:gd name="adj6" fmla="val 57640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610984" w14:textId="77777777" w:rsidR="00F83BC9" w:rsidRPr="00973A34" w:rsidRDefault="00F83BC9" w:rsidP="005A34B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C64F7" id="_x0000_s1119" type="#_x0000_t48" style="position:absolute;left:0;text-align:left;margin-left:-27pt;margin-top:54.9pt;width:23.1pt;height:23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" adj="124504,5095,64847,8117,27210,8117" strokecolor="red" strokeweight="2.5pt">
                <v:shadow color="#868686"/>
                <v:textbox>
                  <w:txbxContent>
                    <w:p w14:paraId="17610984" w14:textId="77777777" w:rsidR="00F83BC9" w:rsidRPr="00973A34" w:rsidRDefault="00F83BC9" w:rsidP="005A34B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5A34B2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971BED2" wp14:editId="4BB267DD">
                <wp:simplePos x="0" y="0"/>
                <wp:positionH relativeFrom="column">
                  <wp:posOffset>838200</wp:posOffset>
                </wp:positionH>
                <wp:positionV relativeFrom="paragraph">
                  <wp:posOffset>26670</wp:posOffset>
                </wp:positionV>
                <wp:extent cx="293370" cy="304165"/>
                <wp:effectExtent l="19050" t="19050" r="1192530" b="248285"/>
                <wp:wrapNone/>
                <wp:docPr id="60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173903"/>
                            <a:gd name="adj6" fmla="val 51471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F6D292" w14:textId="77777777" w:rsidR="00F83BC9" w:rsidRPr="00973A34" w:rsidRDefault="00F83BC9" w:rsidP="005A34B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1BED2" id="_x0000_s1120" type="#_x0000_t48" style="position:absolute;left:0;text-align:left;margin-left:66pt;margin-top:2.1pt;width:23.1pt;height:23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" adj="111179,37563,64847,8117,27210,8117" strokecolor="red" strokeweight="2.5pt">
                <v:shadow color="#868686"/>
                <v:textbox>
                  <w:txbxContent>
                    <w:p w14:paraId="7EF6D292" w14:textId="77777777" w:rsidR="00F83BC9" w:rsidRPr="00973A34" w:rsidRDefault="00F83BC9" w:rsidP="005A34B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A34B2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476081" wp14:editId="4B4DF8D3">
                <wp:simplePos x="0" y="0"/>
                <wp:positionH relativeFrom="column">
                  <wp:posOffset>76200</wp:posOffset>
                </wp:positionH>
                <wp:positionV relativeFrom="paragraph">
                  <wp:posOffset>398145</wp:posOffset>
                </wp:positionV>
                <wp:extent cx="293370" cy="304165"/>
                <wp:effectExtent l="19050" t="19050" r="906780" b="19685"/>
                <wp:wrapNone/>
                <wp:docPr id="58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58037"/>
                            <a:gd name="adj6" fmla="val 4140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BBC296" w14:textId="77777777" w:rsidR="00F83BC9" w:rsidRPr="00973A34" w:rsidRDefault="00F83BC9" w:rsidP="005A34B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76081" id="_x0000_s1121" type="#_x0000_t48" style="position:absolute;left:0;text-align:left;margin-left:6pt;margin-top:31.35pt;width:23.1pt;height:23.9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" adj="89439,12536,64847,8117,27210,8117" strokecolor="red" strokeweight="2.5pt">
                <v:shadow color="#868686"/>
                <v:textbox>
                  <w:txbxContent>
                    <w:p w14:paraId="3CBBC296" w14:textId="77777777" w:rsidR="00F83BC9" w:rsidRPr="00973A34" w:rsidRDefault="00F83BC9" w:rsidP="005A34B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A34B2">
        <w:rPr>
          <w:noProof/>
          <w:lang w:val="es-BO" w:eastAsia="es-BO"/>
        </w:rPr>
        <w:drawing>
          <wp:inline distT="0" distB="0" distL="0" distR="0" wp14:anchorId="094F86D4" wp14:editId="4AF43421">
            <wp:extent cx="5457825" cy="343096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0814" cy="34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8C93" w14:textId="77777777" w:rsidR="000E160E" w:rsidRDefault="000E160E" w:rsidP="005A34B2">
      <w:pPr>
        <w:rPr>
          <w:color w:val="FF0000"/>
          <w:lang w:val="es-ES"/>
        </w:rPr>
      </w:pPr>
    </w:p>
    <w:p w14:paraId="00B3B88F" w14:textId="47ADE89B" w:rsidR="005A34B2" w:rsidRPr="000E160E" w:rsidRDefault="000E160E" w:rsidP="000E160E">
      <w:pPr>
        <w:pStyle w:val="ListParagraph"/>
        <w:numPr>
          <w:ilvl w:val="0"/>
          <w:numId w:val="16"/>
        </w:numPr>
        <w:rPr>
          <w:color w:val="000000" w:themeColor="text1"/>
          <w:lang w:val="es-ES"/>
        </w:rPr>
      </w:pPr>
      <w:r w:rsidRPr="000E160E">
        <w:rPr>
          <w:color w:val="000000" w:themeColor="text1"/>
          <w:lang w:val="es-ES"/>
        </w:rPr>
        <w:t xml:space="preserve">Ingrese </w:t>
      </w:r>
      <w:r w:rsidR="005A34B2" w:rsidRPr="000E160E">
        <w:rPr>
          <w:color w:val="000000" w:themeColor="text1"/>
          <w:lang w:val="es-ES"/>
        </w:rPr>
        <w:t>a</w:t>
      </w:r>
      <w:r w:rsidRPr="000E160E">
        <w:rPr>
          <w:color w:val="000000" w:themeColor="text1"/>
          <w:lang w:val="es-ES"/>
        </w:rPr>
        <w:t xml:space="preserve"> </w:t>
      </w:r>
      <w:r w:rsidR="005A34B2" w:rsidRPr="000E160E">
        <w:rPr>
          <w:color w:val="000000" w:themeColor="text1"/>
          <w:lang w:val="es-ES"/>
        </w:rPr>
        <w:t>l</w:t>
      </w:r>
      <w:r w:rsidRPr="000E160E">
        <w:rPr>
          <w:color w:val="000000" w:themeColor="text1"/>
          <w:lang w:val="es-ES"/>
        </w:rPr>
        <w:t>a opción Información de ventas adicional en el</w:t>
      </w:r>
      <w:r w:rsidR="005A34B2" w:rsidRPr="000E160E">
        <w:rPr>
          <w:color w:val="000000" w:themeColor="text1"/>
          <w:lang w:val="es-ES"/>
        </w:rPr>
        <w:t xml:space="preserve"> menú </w:t>
      </w:r>
      <w:proofErr w:type="spellStart"/>
      <w:r w:rsidR="005A34B2" w:rsidRPr="000E160E">
        <w:rPr>
          <w:color w:val="000000" w:themeColor="text1"/>
          <w:lang w:val="es-ES"/>
        </w:rPr>
        <w:t>Additional</w:t>
      </w:r>
      <w:proofErr w:type="spellEnd"/>
      <w:r w:rsidR="005A34B2" w:rsidRPr="000E160E">
        <w:rPr>
          <w:color w:val="000000" w:themeColor="text1"/>
          <w:lang w:val="es-ES"/>
        </w:rPr>
        <w:t>.</w:t>
      </w:r>
    </w:p>
    <w:p w14:paraId="1A3B0612" w14:textId="17A4EE4A" w:rsidR="000E160E" w:rsidRDefault="000E160E" w:rsidP="000E160E">
      <w:pPr>
        <w:ind w:firstLine="720"/>
        <w:rPr>
          <w:lang w:val="es-ES"/>
        </w:rPr>
      </w:pPr>
      <w:r>
        <w:rPr>
          <w:noProof/>
        </w:rPr>
        <w:drawing>
          <wp:inline distT="0" distB="0" distL="0" distR="0" wp14:anchorId="1EB71227" wp14:editId="4E0829D7">
            <wp:extent cx="5810250" cy="148980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8749" cy="14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59FC" w14:textId="4C0F4963" w:rsidR="000E160E" w:rsidRDefault="000E160E" w:rsidP="000E160E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En la ventana Información de ventas adicional, ingrese el tipo de documento:</w:t>
      </w:r>
    </w:p>
    <w:p w14:paraId="017F333C" w14:textId="49E12863" w:rsidR="000E160E" w:rsidRDefault="000E160E" w:rsidP="000E160E">
      <w:pPr>
        <w:pStyle w:val="ListParagraph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8E4BCE0" wp14:editId="6B8CE180">
                <wp:simplePos x="0" y="0"/>
                <wp:positionH relativeFrom="column">
                  <wp:posOffset>47625</wp:posOffset>
                </wp:positionH>
                <wp:positionV relativeFrom="paragraph">
                  <wp:posOffset>2087880</wp:posOffset>
                </wp:positionV>
                <wp:extent cx="407670" cy="304165"/>
                <wp:effectExtent l="19050" t="19050" r="1440180" b="19685"/>
                <wp:wrapNone/>
                <wp:docPr id="216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76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32985"/>
                            <a:gd name="adj6" fmla="val 46116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1055CC" w14:textId="0FCB1F20" w:rsidR="00F83BC9" w:rsidRPr="00973A34" w:rsidRDefault="00F83BC9" w:rsidP="000E160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4BCE0" id="_x0000_s1122" type="#_x0000_t48" style="position:absolute;left:0;text-align:left;margin-left:3.75pt;margin-top:164.4pt;width:32.1pt;height:23.9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" adj="99611,7125,64847,8117,27210,8117" strokecolor="red" strokeweight="2.5pt">
                <v:shadow color="#868686"/>
                <v:textbox>
                  <w:txbxContent>
                    <w:p w14:paraId="011055CC" w14:textId="0FCB1F20" w:rsidR="00F83BC9" w:rsidRPr="00973A34" w:rsidRDefault="00F83BC9" w:rsidP="000E160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0C0071" wp14:editId="6251E52F">
            <wp:extent cx="5686425" cy="3720477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2042" cy="37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3F98" w14:textId="66B08064" w:rsidR="000E160E" w:rsidRPr="000E160E" w:rsidRDefault="000E160E" w:rsidP="000E160E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Presione el botón </w:t>
      </w:r>
      <w:proofErr w:type="spellStart"/>
      <w:r>
        <w:rPr>
          <w:lang w:val="es-ES"/>
        </w:rPr>
        <w:t>Save</w:t>
      </w:r>
      <w:proofErr w:type="spellEnd"/>
      <w:r>
        <w:rPr>
          <w:lang w:val="es-ES"/>
        </w:rPr>
        <w:t xml:space="preserve"> para regresar a la ventana Sales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>.</w:t>
      </w:r>
    </w:p>
    <w:p w14:paraId="09BBE8CB" w14:textId="77777777" w:rsidR="0095328A" w:rsidRDefault="008E2407" w:rsidP="008E2407">
      <w:pPr>
        <w:pStyle w:val="Heading2"/>
        <w:rPr>
          <w:lang w:val="es-ES"/>
        </w:rPr>
      </w:pPr>
      <w:bookmarkStart w:id="24" w:name="_Toc29307524"/>
      <w:r>
        <w:rPr>
          <w:lang w:val="es-ES"/>
        </w:rPr>
        <w:t>Cobro a clientes</w:t>
      </w:r>
      <w:bookmarkEnd w:id="24"/>
    </w:p>
    <w:p w14:paraId="08DE78FC" w14:textId="77777777" w:rsidR="008E2407" w:rsidRDefault="008E2407" w:rsidP="008E2407">
      <w:pPr>
        <w:rPr>
          <w:lang w:val="es-ES"/>
        </w:rPr>
      </w:pPr>
      <w:r>
        <w:rPr>
          <w:lang w:val="es-ES"/>
        </w:rPr>
        <w:t xml:space="preserve">Ingrese los datos estándar del cobro en la ventana Cash </w:t>
      </w:r>
      <w:proofErr w:type="spellStart"/>
      <w:r>
        <w:rPr>
          <w:lang w:val="es-ES"/>
        </w:rPr>
        <w:t>receipts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 xml:space="preserve"> ubicada en Sales / </w:t>
      </w:r>
      <w:proofErr w:type="spellStart"/>
      <w:r>
        <w:rPr>
          <w:lang w:val="es-ES"/>
        </w:rPr>
        <w:t>transactions</w:t>
      </w:r>
      <w:proofErr w:type="spellEnd"/>
      <w:r>
        <w:rPr>
          <w:lang w:val="es-ES"/>
        </w:rPr>
        <w:t xml:space="preserve"> / cash </w:t>
      </w:r>
      <w:proofErr w:type="spellStart"/>
      <w:r>
        <w:rPr>
          <w:lang w:val="es-ES"/>
        </w:rPr>
        <w:t>receipts</w:t>
      </w:r>
      <w:proofErr w:type="spellEnd"/>
      <w:r>
        <w:rPr>
          <w:lang w:val="es-ES"/>
        </w:rPr>
        <w:t>:</w:t>
      </w:r>
    </w:p>
    <w:p w14:paraId="59D4143B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la fecha del pago</w:t>
      </w:r>
    </w:p>
    <w:p w14:paraId="3818F1DD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el cliente</w:t>
      </w:r>
    </w:p>
    <w:p w14:paraId="300385F3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la moneda</w:t>
      </w:r>
    </w:p>
    <w:p w14:paraId="12368CE1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el monto</w:t>
      </w:r>
    </w:p>
    <w:p w14:paraId="51C73FCC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la chequera</w:t>
      </w:r>
    </w:p>
    <w:p w14:paraId="63E74774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Ingrese el número de documento.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el número de cheque</w:t>
      </w:r>
    </w:p>
    <w:p w14:paraId="3AAD1EE2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Puede aplicar una o más factura usando el botón </w:t>
      </w:r>
      <w:proofErr w:type="spellStart"/>
      <w:r>
        <w:rPr>
          <w:lang w:val="es-ES"/>
        </w:rPr>
        <w:t>Apply</w:t>
      </w:r>
      <w:proofErr w:type="spellEnd"/>
    </w:p>
    <w:p w14:paraId="1E86939A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Verifique el asiento contable usando el botón </w:t>
      </w:r>
      <w:proofErr w:type="spellStart"/>
      <w:r>
        <w:rPr>
          <w:lang w:val="es-ES"/>
        </w:rPr>
        <w:t>Distribution</w:t>
      </w:r>
      <w:proofErr w:type="spellEnd"/>
    </w:p>
    <w:p w14:paraId="2BD94A12" w14:textId="77777777" w:rsidR="008E2407" w:rsidRPr="00A863F9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Ingrese al menú </w:t>
      </w:r>
      <w:proofErr w:type="spellStart"/>
      <w:r>
        <w:rPr>
          <w:lang w:val="es-ES"/>
        </w:rPr>
        <w:t>Additional</w:t>
      </w:r>
      <w:proofErr w:type="spellEnd"/>
      <w:r>
        <w:rPr>
          <w:lang w:val="es-ES"/>
        </w:rPr>
        <w:t xml:space="preserve"> y seleccione la opción </w:t>
      </w:r>
      <w:proofErr w:type="spellStart"/>
      <w:r>
        <w:rPr>
          <w:lang w:val="es-ES"/>
        </w:rPr>
        <w:t>Payment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</w:p>
    <w:p w14:paraId="49FB672F" w14:textId="77777777" w:rsidR="008E2407" w:rsidRDefault="00CE7506" w:rsidP="00CE7506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580A9E9" wp14:editId="040313E8">
                <wp:simplePos x="0" y="0"/>
                <wp:positionH relativeFrom="margin">
                  <wp:posOffset>3819525</wp:posOffset>
                </wp:positionH>
                <wp:positionV relativeFrom="paragraph">
                  <wp:posOffset>27940</wp:posOffset>
                </wp:positionV>
                <wp:extent cx="419100" cy="304165"/>
                <wp:effectExtent l="990600" t="19050" r="19050" b="172085"/>
                <wp:wrapNone/>
                <wp:docPr id="201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92963"/>
                            <a:gd name="adj5" fmla="val 149057"/>
                            <a:gd name="adj6" fmla="val -23214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00B98F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0A9E9" id="_x0000_s1123" type="#_x0000_t48" style="position:absolute;left:0;text-align:left;margin-left:300.75pt;margin-top:2.2pt;width:33pt;height:23.9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" adj="-50143,32196,-20080,8117,-5610,8117" strokecolor="red" strokeweight="2.5pt">
                <v:shadow color="#868686"/>
                <v:textbox>
                  <w:txbxContent>
                    <w:p w14:paraId="4200B98F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51F70F8" wp14:editId="223D8AB9">
                <wp:simplePos x="0" y="0"/>
                <wp:positionH relativeFrom="margin">
                  <wp:posOffset>5743575</wp:posOffset>
                </wp:positionH>
                <wp:positionV relativeFrom="paragraph">
                  <wp:posOffset>2637790</wp:posOffset>
                </wp:positionV>
                <wp:extent cx="419100" cy="304165"/>
                <wp:effectExtent l="438150" t="76200" r="19050" b="19685"/>
                <wp:wrapNone/>
                <wp:docPr id="192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0710"/>
                            <a:gd name="adj4" fmla="val -61145"/>
                            <a:gd name="adj5" fmla="val -20044"/>
                            <a:gd name="adj6" fmla="val -9805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7D4C7E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F70F8" id="_x0000_s1124" type="#_x0000_t48" style="position:absolute;left:0;text-align:left;margin-left:452.25pt;margin-top:207.7pt;width:33pt;height:23.9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" adj="-21179,-4330,-13207,8793,-5610,8117" strokecolor="red" strokeweight="2.5pt">
                <v:shadow color="#868686"/>
                <v:textbox>
                  <w:txbxContent>
                    <w:p w14:paraId="6E7D4C7E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DFFB0A0" wp14:editId="4527C6A9">
                <wp:simplePos x="0" y="0"/>
                <wp:positionH relativeFrom="margin">
                  <wp:posOffset>5753100</wp:posOffset>
                </wp:positionH>
                <wp:positionV relativeFrom="paragraph">
                  <wp:posOffset>1809115</wp:posOffset>
                </wp:positionV>
                <wp:extent cx="419100" cy="304165"/>
                <wp:effectExtent l="533400" t="19050" r="19050" b="114935"/>
                <wp:wrapNone/>
                <wp:docPr id="19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92963"/>
                            <a:gd name="adj5" fmla="val 130268"/>
                            <a:gd name="adj6" fmla="val -11850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AF9CBF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FB0A0" id="_x0000_s1125" type="#_x0000_t48" style="position:absolute;left:0;text-align:left;margin-left:453pt;margin-top:142.45pt;width:33pt;height:23.9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" adj="-25598,28138,-20080,8117,-5610,8117" strokecolor="red" strokeweight="2.5pt">
                <v:shadow color="#868686"/>
                <v:textbox>
                  <w:txbxContent>
                    <w:p w14:paraId="25AF9CBF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1FD27C0" wp14:editId="07EAA8E0">
                <wp:simplePos x="0" y="0"/>
                <wp:positionH relativeFrom="margin">
                  <wp:posOffset>-352425</wp:posOffset>
                </wp:positionH>
                <wp:positionV relativeFrom="paragraph">
                  <wp:posOffset>2352040</wp:posOffset>
                </wp:positionV>
                <wp:extent cx="293370" cy="304165"/>
                <wp:effectExtent l="19050" t="19050" r="1744980" b="19685"/>
                <wp:wrapNone/>
                <wp:docPr id="190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22546"/>
                            <a:gd name="adj6" fmla="val 70887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55BFD8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D27C0" id="_x0000_s1126" type="#_x0000_t48" style="position:absolute;left:0;text-align:left;margin-left:-27.75pt;margin-top:185.2pt;width:23.1pt;height:23.9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" adj="153117,4870,62369,8117,27210,8117" strokecolor="red" strokeweight="2.5pt">
                <v:shadow color="#868686"/>
                <v:textbox>
                  <w:txbxContent>
                    <w:p w14:paraId="3E55BFD8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05D4EB9" wp14:editId="26A1F5A3">
                <wp:simplePos x="0" y="0"/>
                <wp:positionH relativeFrom="margin">
                  <wp:posOffset>76200</wp:posOffset>
                </wp:positionH>
                <wp:positionV relativeFrom="paragraph">
                  <wp:posOffset>2028190</wp:posOffset>
                </wp:positionV>
                <wp:extent cx="293370" cy="304165"/>
                <wp:effectExtent l="19050" t="19050" r="1325880" b="19685"/>
                <wp:wrapNone/>
                <wp:docPr id="194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888"/>
                            <a:gd name="adj6" fmla="val 55952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FB7096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D4EB9" id="_x0000_s1127" type="#_x0000_t48" style="position:absolute;left:0;text-align:left;margin-left:6pt;margin-top:159.7pt;width:23.1pt;height:23.9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" adj="120858,1488,62369,8117,27210,8117" strokecolor="red" strokeweight="2.5pt">
                <v:shadow color="#868686"/>
                <v:textbox>
                  <w:txbxContent>
                    <w:p w14:paraId="6EFB7096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E592D4E" wp14:editId="2E2BE0EE">
                <wp:simplePos x="0" y="0"/>
                <wp:positionH relativeFrom="margin">
                  <wp:posOffset>-314325</wp:posOffset>
                </wp:positionH>
                <wp:positionV relativeFrom="paragraph">
                  <wp:posOffset>1685290</wp:posOffset>
                </wp:positionV>
                <wp:extent cx="293370" cy="304165"/>
                <wp:effectExtent l="19050" t="19050" r="2392680" b="19685"/>
                <wp:wrapNone/>
                <wp:docPr id="19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6387"/>
                            <a:gd name="adj6" fmla="val 93614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E5C48D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92D4E" id="_x0000_s1128" type="#_x0000_t48" style="position:absolute;left:0;text-align:left;margin-left:-24.75pt;margin-top:132.7pt;width:23.1pt;height:23.9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" adj="202208,14340,62369,8117,27210,8117" strokecolor="red" strokeweight="2.5pt">
                <v:shadow color="#868686"/>
                <v:textbox>
                  <w:txbxContent>
                    <w:p w14:paraId="0FE5C48D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460CAE6" wp14:editId="7054BB7C">
                <wp:simplePos x="0" y="0"/>
                <wp:positionH relativeFrom="margin">
                  <wp:posOffset>76200</wp:posOffset>
                </wp:positionH>
                <wp:positionV relativeFrom="paragraph">
                  <wp:posOffset>1399540</wp:posOffset>
                </wp:positionV>
                <wp:extent cx="293370" cy="304165"/>
                <wp:effectExtent l="19050" t="19050" r="1021080" b="19685"/>
                <wp:wrapNone/>
                <wp:docPr id="197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3757"/>
                            <a:gd name="adj6" fmla="val 45563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82847A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0CAE6" id="_x0000_s1129" type="#_x0000_t48" style="position:absolute;left:0;text-align:left;margin-left:6pt;margin-top:110.2pt;width:23.1pt;height:23.9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" adj="98416,812,62369,8117,27210,8117" strokecolor="red" strokeweight="2.5pt">
                <v:shadow color="#868686"/>
                <v:textbox>
                  <w:txbxContent>
                    <w:p w14:paraId="5882847A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DA96D65" wp14:editId="67D6A484">
                <wp:simplePos x="0" y="0"/>
                <wp:positionH relativeFrom="margin">
                  <wp:posOffset>85725</wp:posOffset>
                </wp:positionH>
                <wp:positionV relativeFrom="paragraph">
                  <wp:posOffset>856615</wp:posOffset>
                </wp:positionV>
                <wp:extent cx="293370" cy="304165"/>
                <wp:effectExtent l="19050" t="19050" r="982980" b="19685"/>
                <wp:wrapNone/>
                <wp:docPr id="19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9519"/>
                            <a:gd name="adj6" fmla="val 43939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B48E06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96D65" id="_x0000_s1130" type="#_x0000_t48" style="position:absolute;left:0;text-align:left;margin-left:6.75pt;margin-top:67.45pt;width:23.1pt;height:23.9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" adj="94910,15016,62369,8117,27210,8117" strokecolor="red" strokeweight="2.5pt">
                <v:shadow color="#868686"/>
                <v:textbox>
                  <w:txbxContent>
                    <w:p w14:paraId="6DB48E06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0723A4A" wp14:editId="2932F6A9">
                <wp:simplePos x="0" y="0"/>
                <wp:positionH relativeFrom="margin">
                  <wp:posOffset>5505450</wp:posOffset>
                </wp:positionH>
                <wp:positionV relativeFrom="paragraph">
                  <wp:posOffset>589915</wp:posOffset>
                </wp:positionV>
                <wp:extent cx="371475" cy="304165"/>
                <wp:effectExtent l="704850" t="19050" r="28575" b="19685"/>
                <wp:wrapNone/>
                <wp:docPr id="19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04327"/>
                            <a:gd name="adj5" fmla="val 95822"/>
                            <a:gd name="adj6" fmla="val -18214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C30EE6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23A4A" id="_x0000_s1131" type="#_x0000_t48" style="position:absolute;left:0;text-align:left;margin-left:433.5pt;margin-top:46.45pt;width:29.25pt;height:23.9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" adj="-39343,20698,-22535,8117,-5610,8117" strokecolor="red" strokeweight="2.5pt">
                <v:shadow color="#868686"/>
                <v:textbox>
                  <w:txbxContent>
                    <w:p w14:paraId="60C30EE6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232D79B4" wp14:editId="22A2ACBC">
            <wp:extent cx="5238750" cy="3216034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1892" cy="32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5D53" w14:textId="77777777" w:rsidR="00CE7506" w:rsidRDefault="00CE7506" w:rsidP="008E2407">
      <w:pPr>
        <w:ind w:firstLine="360"/>
        <w:rPr>
          <w:lang w:val="es-ES"/>
        </w:rPr>
      </w:pPr>
    </w:p>
    <w:p w14:paraId="71B31E87" w14:textId="77777777" w:rsidR="00CE7506" w:rsidRDefault="00CE7506" w:rsidP="001D6343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En la ventana Sales </w:t>
      </w:r>
      <w:proofErr w:type="spellStart"/>
      <w:r>
        <w:rPr>
          <w:lang w:val="es-ES"/>
        </w:rPr>
        <w:t>payment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entry</w:t>
      </w:r>
      <w:proofErr w:type="spellEnd"/>
      <w:r>
        <w:rPr>
          <w:lang w:val="es-ES"/>
        </w:rPr>
        <w:t>, seleccione el método de pago</w:t>
      </w:r>
    </w:p>
    <w:p w14:paraId="7FA71807" w14:textId="77777777" w:rsidR="00CE7506" w:rsidRPr="00CE7506" w:rsidRDefault="00CE7506" w:rsidP="001D6343">
      <w:pPr>
        <w:pStyle w:val="ListParagraph"/>
        <w:numPr>
          <w:ilvl w:val="0"/>
          <w:numId w:val="19"/>
        </w:numPr>
        <w:rPr>
          <w:lang w:val="es-ES"/>
        </w:rPr>
      </w:pPr>
      <w:r w:rsidRPr="00CE7506">
        <w:rPr>
          <w:lang w:val="es-ES"/>
        </w:rPr>
        <w:t>Presione el botón OK</w:t>
      </w:r>
    </w:p>
    <w:p w14:paraId="4851AF77" w14:textId="77777777" w:rsidR="00CE7506" w:rsidRDefault="00CE7506" w:rsidP="00CE7506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C96091" wp14:editId="298A8454">
                <wp:simplePos x="0" y="0"/>
                <wp:positionH relativeFrom="margin">
                  <wp:posOffset>-209550</wp:posOffset>
                </wp:positionH>
                <wp:positionV relativeFrom="paragraph">
                  <wp:posOffset>222885</wp:posOffset>
                </wp:positionV>
                <wp:extent cx="371475" cy="304165"/>
                <wp:effectExtent l="19050" t="19050" r="790575" b="19685"/>
                <wp:wrapNone/>
                <wp:docPr id="204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57976"/>
                            <a:gd name="adj5" fmla="val 82045"/>
                            <a:gd name="adj6" fmla="val 29703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71E0F8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96091" id="_x0000_s1132" type="#_x0000_t48" style="position:absolute;left:0;text-align:left;margin-left:-16.5pt;margin-top:17.55pt;width:29.25pt;height:23.9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" adj="64160,17722,55723,8117,27210,8117" strokecolor="red" strokeweight="2.5pt">
                <v:shadow color="#868686"/>
                <v:textbox>
                  <w:txbxContent>
                    <w:p w14:paraId="7071E0F8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034256" wp14:editId="1214C373">
                <wp:simplePos x="0" y="0"/>
                <wp:positionH relativeFrom="margin">
                  <wp:posOffset>47625</wp:posOffset>
                </wp:positionH>
                <wp:positionV relativeFrom="paragraph">
                  <wp:posOffset>651510</wp:posOffset>
                </wp:positionV>
                <wp:extent cx="360045" cy="304165"/>
                <wp:effectExtent l="19050" t="19050" r="1583055" b="19685"/>
                <wp:wrapNone/>
                <wp:docPr id="203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004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3256"/>
                            <a:gd name="adj6" fmla="val 53463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DDC839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34256" id="_x0000_s1133" type="#_x0000_t48" style="position:absolute;left:0;text-align:left;margin-left:3.75pt;margin-top:51.3pt;width:28.35pt;height:23.9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" adj="115481,13663,62369,8117,27210,8117" strokecolor="red" strokeweight="2.5pt">
                <v:shadow color="#868686"/>
                <v:textbox>
                  <w:txbxContent>
                    <w:p w14:paraId="68DDC839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419ABCF6" wp14:editId="68500D52">
            <wp:extent cx="5076825" cy="1747332"/>
            <wp:effectExtent l="0" t="0" r="0" b="571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2" cy="17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49DE" w14:textId="77777777" w:rsidR="00CE7506" w:rsidRPr="0095328A" w:rsidRDefault="00CE7506" w:rsidP="008E2407">
      <w:pPr>
        <w:ind w:firstLine="360"/>
        <w:rPr>
          <w:lang w:val="es-ES"/>
        </w:rPr>
      </w:pPr>
    </w:p>
    <w:p w14:paraId="2BAF70C3" w14:textId="77777777" w:rsidR="00410D72" w:rsidRDefault="00FE6A4D" w:rsidP="00846885">
      <w:pPr>
        <w:pStyle w:val="Heading1"/>
        <w:rPr>
          <w:lang w:val="es-ES"/>
        </w:rPr>
      </w:pPr>
      <w:bookmarkStart w:id="25" w:name="_Toc29307525"/>
      <w:r w:rsidRPr="001D6343">
        <w:rPr>
          <w:lang w:val="es-ES"/>
        </w:rPr>
        <w:t xml:space="preserve">Reportes </w:t>
      </w:r>
      <w:r w:rsidR="00DD39A3">
        <w:rPr>
          <w:lang w:val="es-ES"/>
        </w:rPr>
        <w:t>para el ATS</w:t>
      </w:r>
      <w:bookmarkEnd w:id="25"/>
    </w:p>
    <w:p w14:paraId="0485BBA4" w14:textId="77777777" w:rsidR="00DD39A3" w:rsidRDefault="00DD39A3" w:rsidP="00DD39A3">
      <w:pPr>
        <w:autoSpaceDE w:val="0"/>
        <w:autoSpaceDN w:val="0"/>
        <w:adjustRightInd w:val="0"/>
        <w:rPr>
          <w:rFonts w:cs="Arial"/>
          <w:lang w:val="es-AR"/>
        </w:rPr>
      </w:pPr>
      <w:r>
        <w:rPr>
          <w:rFonts w:cs="Arial"/>
          <w:lang w:val="es-AR"/>
        </w:rPr>
        <w:t xml:space="preserve">Los reportes para el Anexo Transaccional Simplificado están disponibles en el explorador de </w:t>
      </w:r>
      <w:proofErr w:type="gramStart"/>
      <w:r>
        <w:rPr>
          <w:rFonts w:cs="Arial"/>
          <w:lang w:val="es-AR"/>
        </w:rPr>
        <w:t>Internet  y</w:t>
      </w:r>
      <w:proofErr w:type="gramEnd"/>
      <w:r>
        <w:rPr>
          <w:rFonts w:cs="Arial"/>
          <w:lang w:val="es-AR"/>
        </w:rPr>
        <w:t xml:space="preserve"> son los siguientes:</w:t>
      </w:r>
    </w:p>
    <w:p w14:paraId="197C368B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Informante</w:t>
      </w:r>
    </w:p>
    <w:p w14:paraId="4D4537EB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Detalladas</w:t>
      </w:r>
    </w:p>
    <w:p w14:paraId="737F0427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Retenciones</w:t>
      </w:r>
    </w:p>
    <w:p w14:paraId="6ACF4327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Formas de pago</w:t>
      </w:r>
    </w:p>
    <w:p w14:paraId="2C501A18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Reembolso</w:t>
      </w:r>
    </w:p>
    <w:p w14:paraId="1805C5FD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Ventas Cliente</w:t>
      </w:r>
    </w:p>
    <w:p w14:paraId="30894863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Ventas Establecimiento</w:t>
      </w:r>
    </w:p>
    <w:p w14:paraId="1DAAD0C3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lastRenderedPageBreak/>
        <w:t>Anulados</w:t>
      </w:r>
    </w:p>
    <w:p w14:paraId="3D1797AA" w14:textId="77777777" w:rsidR="00DD39A3" w:rsidRDefault="00DD39A3" w:rsidP="00DD39A3">
      <w:pPr>
        <w:autoSpaceDE w:val="0"/>
        <w:autoSpaceDN w:val="0"/>
        <w:adjustRightInd w:val="0"/>
        <w:rPr>
          <w:rFonts w:cs="Arial"/>
          <w:lang w:val="es-AR"/>
        </w:rPr>
      </w:pPr>
      <w:r>
        <w:rPr>
          <w:rFonts w:cs="Arial"/>
          <w:lang w:val="es-AR"/>
        </w:rPr>
        <w:t xml:space="preserve">El procedimiento para </w:t>
      </w:r>
      <w:r w:rsidR="0052698E">
        <w:rPr>
          <w:rFonts w:cs="Arial"/>
          <w:lang w:val="es-AR"/>
        </w:rPr>
        <w:t>generar</w:t>
      </w:r>
      <w:r>
        <w:rPr>
          <w:rFonts w:cs="Arial"/>
          <w:lang w:val="es-AR"/>
        </w:rPr>
        <w:t xml:space="preserve"> estos reportes es el siguiente:</w:t>
      </w:r>
    </w:p>
    <w:p w14:paraId="4D2231E5" w14:textId="77777777" w:rsidR="00DD39A3" w:rsidRPr="007B200C" w:rsidRDefault="00DD39A3" w:rsidP="00DD39A3">
      <w:pPr>
        <w:widowControl/>
        <w:numPr>
          <w:ilvl w:val="0"/>
          <w:numId w:val="23"/>
        </w:numPr>
        <w:autoSpaceDE w:val="0"/>
        <w:autoSpaceDN w:val="0"/>
        <w:adjustRightInd w:val="0"/>
        <w:spacing w:before="120" w:line="240" w:lineRule="auto"/>
        <w:rPr>
          <w:rFonts w:cs="Arial"/>
          <w:lang w:val="es-ES_tradnl"/>
        </w:rPr>
      </w:pPr>
      <w:r>
        <w:rPr>
          <w:lang w:val="es-ES_tradnl"/>
        </w:rPr>
        <w:t>I</w:t>
      </w:r>
      <w:r w:rsidRPr="000C3EBA">
        <w:rPr>
          <w:lang w:val="es-ES_tradnl"/>
        </w:rPr>
        <w:t>ngrese al Explorador de Internet</w:t>
      </w:r>
      <w:r>
        <w:rPr>
          <w:lang w:val="es-ES_tradnl"/>
        </w:rPr>
        <w:t xml:space="preserve"> a la siguiente dirección:</w:t>
      </w:r>
    </w:p>
    <w:p w14:paraId="33E0EF91" w14:textId="77777777" w:rsidR="00DD39A3" w:rsidRPr="00DD39A3" w:rsidRDefault="00FF70E4" w:rsidP="00DD39A3">
      <w:pPr>
        <w:pStyle w:val="ListParagraph"/>
        <w:rPr>
          <w:lang w:val="es-ES"/>
        </w:rPr>
      </w:pPr>
      <w:hyperlink r:id="rId50" w:history="1">
        <w:r w:rsidR="00DD39A3" w:rsidRPr="00DD39A3">
          <w:rPr>
            <w:rStyle w:val="Hyperlink"/>
            <w:lang w:val="es-ES"/>
          </w:rPr>
          <w:t>http://torfin03/Reports/Pages/Folder.aspx?ItemPath=%2fGAPEC%2fReportes+ATS</w:t>
        </w:r>
      </w:hyperlink>
    </w:p>
    <w:p w14:paraId="57534B31" w14:textId="77777777" w:rsidR="00DD39A3" w:rsidRDefault="00DD39A3" w:rsidP="00DD39A3">
      <w:pPr>
        <w:autoSpaceDE w:val="0"/>
        <w:autoSpaceDN w:val="0"/>
        <w:adjustRightInd w:val="0"/>
        <w:ind w:firstLine="720"/>
        <w:rPr>
          <w:rFonts w:cs="Arial"/>
          <w:lang w:val="es-AR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21BE877" wp14:editId="63B209BA">
                <wp:simplePos x="0" y="0"/>
                <wp:positionH relativeFrom="column">
                  <wp:posOffset>2033270</wp:posOffset>
                </wp:positionH>
                <wp:positionV relativeFrom="paragraph">
                  <wp:posOffset>205105</wp:posOffset>
                </wp:positionV>
                <wp:extent cx="293370" cy="304165"/>
                <wp:effectExtent l="0" t="0" r="0" b="0"/>
                <wp:wrapNone/>
                <wp:docPr id="212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45023"/>
                            <a:gd name="adj5" fmla="val 46347"/>
                            <a:gd name="adj6" fmla="val -26688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9E24485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BE877" id="AutoShape 123" o:spid="_x0000_s1134" type="#_x0000_t48" style="position:absolute;left:0;text-align:left;margin-left:160.1pt;margin-top:16.15pt;width:23.1pt;height:23.9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" adj="-57647,10011,-31325,8117,-5610,8117" strokecolor="red" strokeweight="2.5pt">
                <v:shadow color="#868686"/>
                <v:textbox>
                  <w:txbxContent>
                    <w:p w14:paraId="69E24485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402BFF02" wp14:editId="72E2D2C7">
            <wp:extent cx="1238250" cy="27432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7583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>
        <w:rPr>
          <w:lang w:val="es-AR"/>
        </w:rPr>
        <w:t>Se abre la siguiente ventana donde puede ver la lista de reportes disponibles para el ATS</w:t>
      </w:r>
    </w:p>
    <w:p w14:paraId="7540ECD7" w14:textId="77777777" w:rsidR="00DD39A3" w:rsidRDefault="00DD39A3" w:rsidP="00DD39A3">
      <w:pPr>
        <w:ind w:left="72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2BD2172" wp14:editId="2CB8BD59">
                <wp:simplePos x="0" y="0"/>
                <wp:positionH relativeFrom="column">
                  <wp:posOffset>2838450</wp:posOffset>
                </wp:positionH>
                <wp:positionV relativeFrom="paragraph">
                  <wp:posOffset>1859280</wp:posOffset>
                </wp:positionV>
                <wp:extent cx="293370" cy="304165"/>
                <wp:effectExtent l="1047750" t="361950" r="11430" b="19685"/>
                <wp:wrapNone/>
                <wp:docPr id="213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94157"/>
                            <a:gd name="adj5" fmla="val -107724"/>
                            <a:gd name="adj6" fmla="val -3621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4F909F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D2172" id="AutoShape 124" o:spid="_x0000_s1135" type="#_x0000_t48" style="position:absolute;left:0;text-align:left;margin-left:223.5pt;margin-top:146.4pt;width:23.1pt;height:23.9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" adj="-78218,-23268,-20338,8117,-5610,8117" strokecolor="red" strokeweight="2.5pt">
                <v:shadow color="#868686"/>
                <v:textbox>
                  <w:txbxContent>
                    <w:p w14:paraId="424F909F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44178">
        <w:rPr>
          <w:noProof/>
          <w:lang w:val="es-BO" w:eastAsia="es-BO"/>
        </w:rPr>
        <w:t xml:space="preserve"> </w:t>
      </w:r>
      <w:r>
        <w:rPr>
          <w:noProof/>
          <w:lang w:val="es-BO" w:eastAsia="es-BO"/>
        </w:rPr>
        <w:drawing>
          <wp:inline distT="0" distB="0" distL="0" distR="0" wp14:anchorId="4644DC3F" wp14:editId="5AC2305B">
            <wp:extent cx="5943600" cy="2202815"/>
            <wp:effectExtent l="0" t="0" r="0" b="69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F488" w14:textId="77777777" w:rsidR="00DD39A3" w:rsidRDefault="00DD39A3" w:rsidP="00DD39A3">
      <w:pPr>
        <w:ind w:left="720"/>
        <w:rPr>
          <w:noProof/>
          <w:lang w:val="es-BO" w:eastAsia="es-BO"/>
        </w:rPr>
      </w:pPr>
    </w:p>
    <w:p w14:paraId="4313EC22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 w:rsidRPr="007B200C">
        <w:rPr>
          <w:lang w:val="es-AR"/>
        </w:rPr>
        <w:t xml:space="preserve">Seleccione un reporte. Por </w:t>
      </w:r>
      <w:proofErr w:type="gramStart"/>
      <w:r w:rsidRPr="007B200C">
        <w:rPr>
          <w:lang w:val="es-AR"/>
        </w:rPr>
        <w:t>ejemplo</w:t>
      </w:r>
      <w:proofErr w:type="gramEnd"/>
      <w:r w:rsidRPr="007B200C">
        <w:rPr>
          <w:lang w:val="es-AR"/>
        </w:rPr>
        <w:t xml:space="preserve"> </w:t>
      </w:r>
      <w:r>
        <w:rPr>
          <w:lang w:val="es-AR"/>
        </w:rPr>
        <w:t>Compras Detalladas</w:t>
      </w:r>
    </w:p>
    <w:p w14:paraId="6E56AF50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>
        <w:rPr>
          <w:lang w:val="es-AR"/>
        </w:rPr>
        <w:t>Ingrese los parámetros para ejecutar el reporte. Por ejemplo: año y mes</w:t>
      </w:r>
    </w:p>
    <w:p w14:paraId="0E907D89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>
        <w:rPr>
          <w:lang w:val="es-AR"/>
        </w:rPr>
        <w:t xml:space="preserve">A </w:t>
      </w:r>
      <w:proofErr w:type="gramStart"/>
      <w:r>
        <w:rPr>
          <w:lang w:val="es-AR"/>
        </w:rPr>
        <w:t>continuación</w:t>
      </w:r>
      <w:proofErr w:type="gramEnd"/>
      <w:r>
        <w:rPr>
          <w:lang w:val="es-AR"/>
        </w:rPr>
        <w:t xml:space="preserve"> ejecute el reporte presionando el botón View </w:t>
      </w:r>
      <w:proofErr w:type="spellStart"/>
      <w:r>
        <w:rPr>
          <w:lang w:val="es-AR"/>
        </w:rPr>
        <w:t>Report</w:t>
      </w:r>
      <w:proofErr w:type="spellEnd"/>
    </w:p>
    <w:p w14:paraId="582CB2C8" w14:textId="77777777" w:rsidR="00DD39A3" w:rsidRPr="007B200C" w:rsidRDefault="00DD39A3" w:rsidP="00DD39A3">
      <w:pPr>
        <w:ind w:left="720"/>
        <w:rPr>
          <w:lang w:val="es-AR"/>
        </w:rPr>
      </w:pPr>
    </w:p>
    <w:p w14:paraId="45D37D78" w14:textId="77777777" w:rsidR="00DD39A3" w:rsidRPr="00FE6A4D" w:rsidRDefault="006C1ECA" w:rsidP="00DD39A3">
      <w:pPr>
        <w:rPr>
          <w:lang w:val="es-AR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6C5FA3C" wp14:editId="541DAE35">
                <wp:simplePos x="0" y="0"/>
                <wp:positionH relativeFrom="column">
                  <wp:posOffset>-381000</wp:posOffset>
                </wp:positionH>
                <wp:positionV relativeFrom="paragraph">
                  <wp:posOffset>1106805</wp:posOffset>
                </wp:positionV>
                <wp:extent cx="293370" cy="304165"/>
                <wp:effectExtent l="19050" t="266700" r="621030" b="19685"/>
                <wp:wrapNone/>
                <wp:docPr id="235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2725"/>
                            <a:gd name="adj5" fmla="val -78078"/>
                            <a:gd name="adj6" fmla="val 31125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B37CB7" w14:textId="77777777" w:rsidR="00F83BC9" w:rsidRPr="00973A34" w:rsidRDefault="00F83BC9" w:rsidP="006C1EC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5FA3C" id="AutoShape 119" o:spid="_x0000_s1136" type="#_x0000_t48" style="position:absolute;left:0;text-align:left;margin-left:-30pt;margin-top:87.15pt;width:23.1pt;height:23.9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" adj="67231,-16865,37309,8117,27210,8117" strokecolor="red" strokeweight="2.5pt">
                <v:shadow color="#868686"/>
                <v:textbox>
                  <w:txbxContent>
                    <w:p w14:paraId="25B37CB7" w14:textId="77777777" w:rsidR="00F83BC9" w:rsidRPr="00973A34" w:rsidRDefault="00F83BC9" w:rsidP="006C1EC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1B0FC00" wp14:editId="4DC0502F">
                <wp:simplePos x="0" y="0"/>
                <wp:positionH relativeFrom="column">
                  <wp:posOffset>-400050</wp:posOffset>
                </wp:positionH>
                <wp:positionV relativeFrom="paragraph">
                  <wp:posOffset>163830</wp:posOffset>
                </wp:positionV>
                <wp:extent cx="293370" cy="304165"/>
                <wp:effectExtent l="19050" t="19050" r="1002030" b="19685"/>
                <wp:wrapNone/>
                <wp:docPr id="234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2725"/>
                            <a:gd name="adj5" fmla="val 59709"/>
                            <a:gd name="adj6" fmla="val 44762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D96503" w14:textId="77777777" w:rsidR="00F83BC9" w:rsidRPr="00973A34" w:rsidRDefault="00F83BC9" w:rsidP="006C1EC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0FC00" id="_x0000_s1137" type="#_x0000_t48" style="position:absolute;left:0;text-align:left;margin-left:-31.5pt;margin-top:12.9pt;width:23.1pt;height:23.9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" adj="96686,12897,37309,8117,27210,8117" strokecolor="red" strokeweight="2.5pt">
                <v:shadow color="#868686"/>
                <v:textbox>
                  <w:txbxContent>
                    <w:p w14:paraId="11D96503" w14:textId="77777777" w:rsidR="00F83BC9" w:rsidRPr="00973A34" w:rsidRDefault="00F83BC9" w:rsidP="006C1EC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5D10027" wp14:editId="1DFFB348">
                <wp:simplePos x="0" y="0"/>
                <wp:positionH relativeFrom="column">
                  <wp:posOffset>-381000</wp:posOffset>
                </wp:positionH>
                <wp:positionV relativeFrom="paragraph">
                  <wp:posOffset>735330</wp:posOffset>
                </wp:positionV>
                <wp:extent cx="293370" cy="304165"/>
                <wp:effectExtent l="19050" t="57150" r="506730" b="19685"/>
                <wp:wrapNone/>
                <wp:docPr id="214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2725"/>
                            <a:gd name="adj5" fmla="val -12316"/>
                            <a:gd name="adj6" fmla="val 27554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F125CC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10027" id="_x0000_s1138" type="#_x0000_t48" style="position:absolute;left:0;text-align:left;margin-left:-30pt;margin-top:57.9pt;width:23.1pt;height:23.9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" adj="59517,-2660,37309,8117,27210,8117" strokecolor="red" strokeweight="2.5pt">
                <v:shadow color="#868686"/>
                <v:textbox>
                  <w:txbxContent>
                    <w:p w14:paraId="40F125CC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58DA632" wp14:editId="562DD296">
                <wp:simplePos x="0" y="0"/>
                <wp:positionH relativeFrom="column">
                  <wp:posOffset>38100</wp:posOffset>
                </wp:positionH>
                <wp:positionV relativeFrom="paragraph">
                  <wp:posOffset>468630</wp:posOffset>
                </wp:positionV>
                <wp:extent cx="3571875" cy="200025"/>
                <wp:effectExtent l="19050" t="19050" r="47625" b="66675"/>
                <wp:wrapNone/>
                <wp:docPr id="218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187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504D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FB6B2" id="Rectangle 127" o:spid="_x0000_s1026" style="position:absolute;margin-left:3pt;margin-top:36.9pt;width:281.25pt;height:15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" filled="f" fillcolor="#c0504d" strokecolor="red" strokeweight="3pt">
                <v:shadow on="t" color="#622423" opacity=".5" offset="1pt"/>
              </v:rect>
            </w:pict>
          </mc:Fallback>
        </mc:AlternateContent>
      </w:r>
      <w:r w:rsidR="00DD39A3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6F4993D" wp14:editId="60A77D58">
                <wp:simplePos x="0" y="0"/>
                <wp:positionH relativeFrom="column">
                  <wp:posOffset>5181600</wp:posOffset>
                </wp:positionH>
                <wp:positionV relativeFrom="paragraph">
                  <wp:posOffset>182880</wp:posOffset>
                </wp:positionV>
                <wp:extent cx="356235" cy="304165"/>
                <wp:effectExtent l="381000" t="19050" r="24765" b="76835"/>
                <wp:wrapNone/>
                <wp:docPr id="217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6235" cy="304165"/>
                        </a:xfrm>
                        <a:prstGeom prst="borderCallout2">
                          <a:avLst>
                            <a:gd name="adj1" fmla="val 37579"/>
                            <a:gd name="adj2" fmla="val -21389"/>
                            <a:gd name="adj3" fmla="val 37579"/>
                            <a:gd name="adj4" fmla="val -47949"/>
                            <a:gd name="adj5" fmla="val 115032"/>
                            <a:gd name="adj6" fmla="val -9732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C57BDE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4993D" id="AutoShape 129" o:spid="_x0000_s1139" type="#_x0000_t48" style="position:absolute;left:0;text-align:left;margin-left:408pt;margin-top:14.4pt;width:28.05pt;height:23.9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" adj="-21022,24847,-10357,8117,-4620,8117" strokecolor="red" strokeweight="2.5pt">
                <v:shadow color="#868686"/>
                <v:textbox>
                  <w:txbxContent>
                    <w:p w14:paraId="0AC57BDE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D39A3" w:rsidRPr="00B44178">
        <w:rPr>
          <w:noProof/>
          <w:lang w:val="es-BO" w:eastAsia="es-BO"/>
        </w:rPr>
        <w:t xml:space="preserve"> </w:t>
      </w:r>
      <w:r w:rsidR="00DD39A3">
        <w:rPr>
          <w:noProof/>
          <w:lang w:val="es-BO" w:eastAsia="es-BO"/>
        </w:rPr>
        <w:drawing>
          <wp:inline distT="0" distB="0" distL="0" distR="0" wp14:anchorId="14807E0D" wp14:editId="20706D79">
            <wp:extent cx="3662172" cy="254317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3529" cy="25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A3" w:rsidRPr="00B44178">
        <w:rPr>
          <w:noProof/>
          <w:lang w:val="es-BO" w:eastAsia="es-BO"/>
        </w:rPr>
        <w:t xml:space="preserve"> </w:t>
      </w:r>
      <w:r w:rsidR="00DD39A3">
        <w:rPr>
          <w:noProof/>
          <w:lang w:val="es-BO" w:eastAsia="es-BO"/>
        </w:rPr>
        <w:drawing>
          <wp:inline distT="0" distB="0" distL="0" distR="0" wp14:anchorId="14249001" wp14:editId="59B5300F">
            <wp:extent cx="1340685" cy="2533015"/>
            <wp:effectExtent l="0" t="0" r="0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48354" cy="25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420" w14:textId="77777777" w:rsidR="00DD39A3" w:rsidRDefault="00DD39A3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Para ver la lista de reportes nuevamente, puede seleccionar el enlace ATC Peru</w:t>
      </w:r>
    </w:p>
    <w:p w14:paraId="431F702B" w14:textId="77777777" w:rsidR="00DD39A3" w:rsidRDefault="00DD39A3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Puede cambiar de página en la sección debajo de los parámetros</w:t>
      </w:r>
    </w:p>
    <w:p w14:paraId="281EF4B8" w14:textId="77777777" w:rsidR="00DD39A3" w:rsidRDefault="00DD39A3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Para exportar el reporte, seleccione un formato</w:t>
      </w:r>
    </w:p>
    <w:p w14:paraId="469EFB2E" w14:textId="77777777" w:rsidR="00DD39A3" w:rsidRDefault="006C1ECA" w:rsidP="00DD39A3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701840C" wp14:editId="3033769C">
                <wp:simplePos x="0" y="0"/>
                <wp:positionH relativeFrom="column">
                  <wp:posOffset>3990975</wp:posOffset>
                </wp:positionH>
                <wp:positionV relativeFrom="paragraph">
                  <wp:posOffset>1087755</wp:posOffset>
                </wp:positionV>
                <wp:extent cx="1466850" cy="1381125"/>
                <wp:effectExtent l="19050" t="19050" r="19050" b="28575"/>
                <wp:wrapNone/>
                <wp:docPr id="221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13811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22EF52" id="Rectangle 131" o:spid="_x0000_s1026" style="position:absolute;margin-left:314.25pt;margin-top:85.65pt;width:115.5pt;height:108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" filled="f" strokecolor="red" strokeweight="2.5pt">
                <v:shadow color="#868686"/>
              </v:rect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5A05A1" wp14:editId="3596CBDA">
                <wp:simplePos x="0" y="0"/>
                <wp:positionH relativeFrom="column">
                  <wp:posOffset>6086475</wp:posOffset>
                </wp:positionH>
                <wp:positionV relativeFrom="paragraph">
                  <wp:posOffset>1859280</wp:posOffset>
                </wp:positionV>
                <wp:extent cx="388620" cy="304165"/>
                <wp:effectExtent l="609600" t="38100" r="11430" b="19685"/>
                <wp:wrapNone/>
                <wp:docPr id="219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25053"/>
                            <a:gd name="adj4" fmla="val -85456"/>
                            <a:gd name="adj5" fmla="val -835"/>
                            <a:gd name="adj6" fmla="val -15784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7F251F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A05A1" id="AutoShape 133" o:spid="_x0000_s1140" type="#_x0000_t48" style="position:absolute;left:0;text-align:left;margin-left:479.25pt;margin-top:146.4pt;width:30.6pt;height:23.9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" adj="-34094,-180,-18458,5411,-4235,8117" strokecolor="red" strokeweight="2.5pt">
                <v:shadow color="#868686"/>
                <v:textbox>
                  <w:txbxContent>
                    <w:p w14:paraId="567F251F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75174647" wp14:editId="18F01B10">
            <wp:extent cx="5943600" cy="2987675"/>
            <wp:effectExtent l="0" t="0" r="0" b="317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E05C" w14:textId="77777777" w:rsidR="006C1ECA" w:rsidRDefault="006C1ECA" w:rsidP="006C1ECA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Luego aparece el siguiente mensaje:</w:t>
      </w:r>
    </w:p>
    <w:p w14:paraId="74AA22A7" w14:textId="77777777" w:rsidR="006C1ECA" w:rsidRDefault="006C1ECA" w:rsidP="00DD39A3">
      <w:pPr>
        <w:rPr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4E4B05A9" wp14:editId="2F24FDDC">
            <wp:extent cx="5943600" cy="32702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5CD3" w14:textId="77777777" w:rsidR="006C1ECA" w:rsidRDefault="006C1ECA" w:rsidP="00DD39A3">
      <w:pPr>
        <w:rPr>
          <w:lang w:val="es-ES"/>
        </w:rPr>
      </w:pPr>
    </w:p>
    <w:p w14:paraId="2EF5E3BE" w14:textId="77777777" w:rsidR="006C1ECA" w:rsidRDefault="006C1ECA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 xml:space="preserve">Seleccione la opción </w:t>
      </w:r>
      <w:proofErr w:type="spellStart"/>
      <w:r>
        <w:rPr>
          <w:lang w:val="es-ES"/>
        </w:rPr>
        <w:t>Save</w:t>
      </w:r>
      <w:proofErr w:type="spellEnd"/>
      <w:r>
        <w:rPr>
          <w:lang w:val="es-ES"/>
        </w:rPr>
        <w:t xml:space="preserve"> As</w:t>
      </w:r>
    </w:p>
    <w:p w14:paraId="2A2EC8BD" w14:textId="77777777" w:rsidR="006C1ECA" w:rsidRDefault="006C1ECA" w:rsidP="006C1ECA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92BB61E" wp14:editId="5CF66487">
                <wp:simplePos x="0" y="0"/>
                <wp:positionH relativeFrom="column">
                  <wp:posOffset>6086475</wp:posOffset>
                </wp:positionH>
                <wp:positionV relativeFrom="paragraph">
                  <wp:posOffset>170180</wp:posOffset>
                </wp:positionV>
                <wp:extent cx="388620" cy="304165"/>
                <wp:effectExtent l="514350" t="19050" r="11430" b="19685"/>
                <wp:wrapNone/>
                <wp:docPr id="220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1691"/>
                            <a:gd name="adj6" fmla="val -12598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B17B660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BB61E" id="AutoShape 132" o:spid="_x0000_s1141" type="#_x0000_t48" style="position:absolute;left:0;text-align:left;margin-left:479.25pt;margin-top:13.4pt;width:30.6pt;height:23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" adj="-27212,2525,-24918,8117,-4235,8117" strokecolor="red" strokeweight="2.5pt">
                <v:shadow color="#868686"/>
                <v:textbox>
                  <w:txbxContent>
                    <w:p w14:paraId="6B17B660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737B81C1" wp14:editId="642DCCD6">
            <wp:extent cx="5943600" cy="393065"/>
            <wp:effectExtent l="0" t="0" r="0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D6E5" w14:textId="77777777" w:rsidR="006C1ECA" w:rsidRDefault="006C1ECA" w:rsidP="006C1ECA">
      <w:pPr>
        <w:rPr>
          <w:lang w:val="es-ES"/>
        </w:rPr>
      </w:pPr>
    </w:p>
    <w:p w14:paraId="765C0008" w14:textId="77777777" w:rsidR="00DD39A3" w:rsidRDefault="006C1ECA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S</w:t>
      </w:r>
      <w:r w:rsidR="00DD39A3">
        <w:rPr>
          <w:lang w:val="es-ES"/>
        </w:rPr>
        <w:t xml:space="preserve">eleccione una carpeta donde guardar el archivo y presione el botón </w:t>
      </w:r>
      <w:proofErr w:type="spellStart"/>
      <w:r w:rsidR="00DD39A3">
        <w:rPr>
          <w:lang w:val="es-ES"/>
        </w:rPr>
        <w:t>Save</w:t>
      </w:r>
      <w:proofErr w:type="spellEnd"/>
      <w:r w:rsidR="00DD39A3">
        <w:rPr>
          <w:lang w:val="es-ES"/>
        </w:rPr>
        <w:t xml:space="preserve">. </w:t>
      </w:r>
    </w:p>
    <w:p w14:paraId="427A21E0" w14:textId="77777777" w:rsidR="006C1ECA" w:rsidRDefault="006C1ECA" w:rsidP="006C1ECA">
      <w:pPr>
        <w:ind w:left="720"/>
        <w:rPr>
          <w:lang w:val="es-ES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4C18142B" wp14:editId="52CA9B13">
            <wp:extent cx="3861202" cy="2867025"/>
            <wp:effectExtent l="0" t="0" r="635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8333" cy="28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8A9" w14:textId="77777777" w:rsidR="00DD39A3" w:rsidRDefault="00DD39A3" w:rsidP="00DD39A3">
      <w:pPr>
        <w:ind w:firstLine="360"/>
        <w:rPr>
          <w:lang w:val="es-ES"/>
        </w:rPr>
      </w:pPr>
    </w:p>
    <w:p w14:paraId="5A2616E0" w14:textId="77777777" w:rsidR="00DD39A3" w:rsidRDefault="00856A50" w:rsidP="00856A50">
      <w:pPr>
        <w:pStyle w:val="Heading1"/>
        <w:rPr>
          <w:lang w:val="es-ES"/>
        </w:rPr>
      </w:pPr>
      <w:bookmarkStart w:id="26" w:name="_Toc29307526"/>
      <w:r>
        <w:rPr>
          <w:lang w:val="es-ES"/>
        </w:rPr>
        <w:t>Reportes para la Superintendencia y el SRI</w:t>
      </w:r>
      <w:bookmarkEnd w:id="26"/>
    </w:p>
    <w:p w14:paraId="02487668" w14:textId="77777777" w:rsidR="00410D72" w:rsidRDefault="00856A50" w:rsidP="00410D72">
      <w:pPr>
        <w:rPr>
          <w:lang w:val="es-ES"/>
        </w:rPr>
      </w:pPr>
      <w:r>
        <w:rPr>
          <w:lang w:val="es-ES"/>
        </w:rPr>
        <w:t>Para emitir el reporte de saldos por cuenta para la Superintendencia o para el SRI siga los siguientes pasos:</w:t>
      </w:r>
    </w:p>
    <w:p w14:paraId="30F31DE4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 xml:space="preserve">Ingrese al </w:t>
      </w:r>
      <w:proofErr w:type="spellStart"/>
      <w:r w:rsidRPr="00856A50">
        <w:rPr>
          <w:lang w:val="es-ES"/>
        </w:rPr>
        <w:t>Report</w:t>
      </w:r>
      <w:proofErr w:type="spellEnd"/>
      <w:r w:rsidRPr="00856A50">
        <w:rPr>
          <w:lang w:val="es-ES"/>
        </w:rPr>
        <w:t xml:space="preserve"> </w:t>
      </w:r>
      <w:proofErr w:type="spellStart"/>
      <w:r w:rsidRPr="00856A50">
        <w:rPr>
          <w:lang w:val="es-ES"/>
        </w:rPr>
        <w:t>Launcher</w:t>
      </w:r>
      <w:proofErr w:type="spellEnd"/>
    </w:p>
    <w:p w14:paraId="79CE90D0" w14:textId="77777777" w:rsidR="00856A50" w:rsidRDefault="0052698E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1ABFF7E" wp14:editId="7E756B92">
                <wp:simplePos x="0" y="0"/>
                <wp:positionH relativeFrom="column">
                  <wp:posOffset>2324100</wp:posOffset>
                </wp:positionH>
                <wp:positionV relativeFrom="paragraph">
                  <wp:posOffset>1388745</wp:posOffset>
                </wp:positionV>
                <wp:extent cx="388620" cy="304165"/>
                <wp:effectExtent l="1143000" t="19050" r="11430" b="19685"/>
                <wp:wrapNone/>
                <wp:docPr id="244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61795"/>
                            <a:gd name="adj6" fmla="val -29510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C24441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BFF7E" id="_x0000_s1142" type="#_x0000_t48" style="position:absolute;left:0;text-align:left;margin-left:183pt;margin-top:109.35pt;width:30.6pt;height:23.9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" adj="-63742,13348,-24918,8117,-4235,8117" strokecolor="red" strokeweight="2.5pt">
                <v:shadow color="#868686"/>
                <v:textbox>
                  <w:txbxContent>
                    <w:p w14:paraId="63C24441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79ACC855" wp14:editId="748E4E4D">
            <wp:extent cx="2809875" cy="3491478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4352" cy="34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C5E" w14:textId="77777777" w:rsidR="00D45045" w:rsidRDefault="00D45045" w:rsidP="00410D72">
      <w:pPr>
        <w:rPr>
          <w:lang w:val="es-ES"/>
        </w:rPr>
      </w:pPr>
    </w:p>
    <w:p w14:paraId="1C2DDEEB" w14:textId="77777777" w:rsidR="00D45045" w:rsidRDefault="00D45045" w:rsidP="00856A50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>Seleccione la compañía GA Ecuador</w:t>
      </w:r>
    </w:p>
    <w:p w14:paraId="26CD9CC3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 xml:space="preserve">Seleccione el reporte </w:t>
      </w:r>
      <w:proofErr w:type="spellStart"/>
      <w:r w:rsidRPr="00856A50">
        <w:rPr>
          <w:lang w:val="es-ES"/>
        </w:rPr>
        <w:t>Summary</w:t>
      </w:r>
      <w:proofErr w:type="spellEnd"/>
      <w:r w:rsidRPr="00856A50">
        <w:rPr>
          <w:lang w:val="es-ES"/>
        </w:rPr>
        <w:t xml:space="preserve"> Balance per </w:t>
      </w:r>
      <w:proofErr w:type="spellStart"/>
      <w:r w:rsidRPr="00856A50">
        <w:rPr>
          <w:lang w:val="es-ES"/>
        </w:rPr>
        <w:t>Account</w:t>
      </w:r>
      <w:proofErr w:type="spellEnd"/>
      <w:r w:rsidRPr="00856A50">
        <w:rPr>
          <w:lang w:val="es-ES"/>
        </w:rPr>
        <w:t xml:space="preserve"> (SRI) o (Superintendencia) según corresponda</w:t>
      </w:r>
    </w:p>
    <w:p w14:paraId="3903B1F1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lastRenderedPageBreak/>
        <w:t xml:space="preserve">Ingrese al botón </w:t>
      </w:r>
      <w:proofErr w:type="spellStart"/>
      <w:r w:rsidRPr="00856A50">
        <w:rPr>
          <w:lang w:val="es-ES"/>
        </w:rPr>
        <w:t>Properties</w:t>
      </w:r>
      <w:proofErr w:type="spellEnd"/>
    </w:p>
    <w:p w14:paraId="5DCE40DE" w14:textId="77777777" w:rsidR="00856A50" w:rsidRDefault="00D45045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25ECFB2" wp14:editId="5A528C8B">
                <wp:simplePos x="0" y="0"/>
                <wp:positionH relativeFrom="column">
                  <wp:posOffset>2238375</wp:posOffset>
                </wp:positionH>
                <wp:positionV relativeFrom="paragraph">
                  <wp:posOffset>31115</wp:posOffset>
                </wp:positionV>
                <wp:extent cx="388620" cy="304165"/>
                <wp:effectExtent l="1009650" t="19050" r="11430" b="76835"/>
                <wp:wrapNone/>
                <wp:docPr id="11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15032"/>
                            <a:gd name="adj6" fmla="val -25833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2FE801" w14:textId="77777777" w:rsidR="00F83BC9" w:rsidRPr="00973A34" w:rsidRDefault="00F83BC9" w:rsidP="00D4504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CFB2" id="_x0000_s1143" type="#_x0000_t48" style="position:absolute;left:0;text-align:left;margin-left:176.25pt;margin-top:2.45pt;width:30.6pt;height:23.9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" adj="-55801,24847,-24918,8117,-4235,8117" strokecolor="red" strokeweight="2.5pt">
                <v:shadow color="#868686"/>
                <v:textbox>
                  <w:txbxContent>
                    <w:p w14:paraId="4C2FE801" w14:textId="77777777" w:rsidR="00F83BC9" w:rsidRPr="00973A34" w:rsidRDefault="00F83BC9" w:rsidP="00D4504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2698E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BE6A922" wp14:editId="4AF341C3">
                <wp:simplePos x="0" y="0"/>
                <wp:positionH relativeFrom="column">
                  <wp:posOffset>4981575</wp:posOffset>
                </wp:positionH>
                <wp:positionV relativeFrom="paragraph">
                  <wp:posOffset>278130</wp:posOffset>
                </wp:positionV>
                <wp:extent cx="388620" cy="304165"/>
                <wp:effectExtent l="647700" t="19050" r="11430" b="19685"/>
                <wp:wrapNone/>
                <wp:docPr id="249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52401"/>
                            <a:gd name="adj6" fmla="val -16765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2E07FC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6A922" id="_x0000_s1144" type="#_x0000_t48" style="position:absolute;left:0;text-align:left;margin-left:392.25pt;margin-top:21.9pt;width:30.6pt;height:23.9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" adj="-36212,11319,-24918,8117,-4235,8117" strokecolor="red" strokeweight="2.5pt">
                <v:shadow color="#868686"/>
                <v:textbox>
                  <w:txbxContent>
                    <w:p w14:paraId="272E07FC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2698E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12EA975" wp14:editId="2627E29E">
                <wp:simplePos x="0" y="0"/>
                <wp:positionH relativeFrom="column">
                  <wp:posOffset>4857750</wp:posOffset>
                </wp:positionH>
                <wp:positionV relativeFrom="paragraph">
                  <wp:posOffset>697230</wp:posOffset>
                </wp:positionV>
                <wp:extent cx="388620" cy="304165"/>
                <wp:effectExtent l="1295400" t="190500" r="11430" b="19685"/>
                <wp:wrapNone/>
                <wp:docPr id="246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-54071"/>
                            <a:gd name="adj6" fmla="val -33676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C8816D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EA975" id="_x0000_s1145" type="#_x0000_t48" style="position:absolute;left:0;text-align:left;margin-left:382.5pt;margin-top:54.9pt;width:30.6pt;height:23.9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" adj="-72742,-11679,-24918,8117,-4235,8117" strokecolor="red" strokeweight="2.5pt">
                <v:shadow color="#868686"/>
                <v:textbox>
                  <w:txbxContent>
                    <w:p w14:paraId="72C8816D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2698E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32D9DA4" wp14:editId="6805790A">
                <wp:simplePos x="0" y="0"/>
                <wp:positionH relativeFrom="column">
                  <wp:posOffset>4838700</wp:posOffset>
                </wp:positionH>
                <wp:positionV relativeFrom="paragraph">
                  <wp:posOffset>1135380</wp:posOffset>
                </wp:positionV>
                <wp:extent cx="388620" cy="304165"/>
                <wp:effectExtent l="1905000" t="19050" r="11430" b="57785"/>
                <wp:wrapNone/>
                <wp:docPr id="245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11899"/>
                            <a:gd name="adj6" fmla="val -49853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158BF78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D9DA4" id="_x0000_s1146" type="#_x0000_t48" style="position:absolute;left:0;text-align:left;margin-left:381pt;margin-top:89.4pt;width:30.6pt;height:23.9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" adj="-107683,24170,-24918,8117,-4235,8117" strokecolor="red" strokeweight="2.5pt">
                <v:shadow color="#868686"/>
                <v:textbox>
                  <w:txbxContent>
                    <w:p w14:paraId="3158BF78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35015404" wp14:editId="0F010010">
            <wp:extent cx="4962525" cy="2234197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9857" cy="2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6814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>Ingrese el mes y año del reporte</w:t>
      </w:r>
    </w:p>
    <w:p w14:paraId="00F4A288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>Presione OK</w:t>
      </w:r>
      <w:r w:rsidR="0052698E">
        <w:rPr>
          <w:lang w:val="es-ES"/>
        </w:rPr>
        <w:t xml:space="preserve"> para volver a la ventana </w:t>
      </w:r>
      <w:proofErr w:type="spellStart"/>
      <w:r w:rsidR="0052698E">
        <w:rPr>
          <w:lang w:val="es-ES"/>
        </w:rPr>
        <w:t>FRx</w:t>
      </w:r>
      <w:proofErr w:type="spellEnd"/>
      <w:r w:rsidR="0052698E">
        <w:rPr>
          <w:lang w:val="es-ES"/>
        </w:rPr>
        <w:t xml:space="preserve"> </w:t>
      </w:r>
      <w:proofErr w:type="spellStart"/>
      <w:r w:rsidR="0052698E">
        <w:rPr>
          <w:lang w:val="es-ES"/>
        </w:rPr>
        <w:t>Report</w:t>
      </w:r>
      <w:proofErr w:type="spellEnd"/>
      <w:r w:rsidR="0052698E">
        <w:rPr>
          <w:lang w:val="es-ES"/>
        </w:rPr>
        <w:t xml:space="preserve"> </w:t>
      </w:r>
      <w:proofErr w:type="spellStart"/>
      <w:r w:rsidR="0052698E">
        <w:rPr>
          <w:lang w:val="es-ES"/>
        </w:rPr>
        <w:t>Launcher</w:t>
      </w:r>
      <w:proofErr w:type="spellEnd"/>
    </w:p>
    <w:p w14:paraId="440BF806" w14:textId="77777777" w:rsidR="00856A50" w:rsidRDefault="0052698E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46C1ACA" wp14:editId="324C7AF8">
                <wp:simplePos x="0" y="0"/>
                <wp:positionH relativeFrom="column">
                  <wp:posOffset>3409950</wp:posOffset>
                </wp:positionH>
                <wp:positionV relativeFrom="paragraph">
                  <wp:posOffset>2239645</wp:posOffset>
                </wp:positionV>
                <wp:extent cx="388620" cy="304165"/>
                <wp:effectExtent l="1238250" t="19050" r="11430" b="210185"/>
                <wp:wrapNone/>
                <wp:docPr id="24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62004"/>
                            <a:gd name="adj6" fmla="val -32206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7A6DAD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C1ACA" id="_x0000_s1147" type="#_x0000_t48" style="position:absolute;left:0;text-align:left;margin-left:268.5pt;margin-top:176.35pt;width:30.6pt;height:23.9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" adj="-69565,34993,-24918,8117,-4235,8117" strokecolor="red" strokeweight="2.5pt">
                <v:shadow color="#868686"/>
                <v:textbox>
                  <w:txbxContent>
                    <w:p w14:paraId="4D7A6DAD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B164FCA" wp14:editId="61FFCE19">
                <wp:simplePos x="0" y="0"/>
                <wp:positionH relativeFrom="column">
                  <wp:posOffset>3324225</wp:posOffset>
                </wp:positionH>
                <wp:positionV relativeFrom="paragraph">
                  <wp:posOffset>475615</wp:posOffset>
                </wp:positionV>
                <wp:extent cx="388620" cy="304165"/>
                <wp:effectExtent l="1143000" t="19050" r="11430" b="19685"/>
                <wp:wrapNone/>
                <wp:docPr id="247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61795"/>
                            <a:gd name="adj6" fmla="val -29510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6FFB22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64FCA" id="_x0000_s1148" type="#_x0000_t48" style="position:absolute;left:0;text-align:left;margin-left:261.75pt;margin-top:37.45pt;width:30.6pt;height:23.9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" adj="-63742,13348,-24918,8117,-4235,8117" strokecolor="red" strokeweight="2.5pt">
                <v:shadow color="#868686"/>
                <v:textbox>
                  <w:txbxContent>
                    <w:p w14:paraId="466FFB22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2D928D7E" wp14:editId="6A4AF0A4">
            <wp:extent cx="4981575" cy="286068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9190" cy="28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D600" w14:textId="77777777" w:rsidR="00856A50" w:rsidRPr="00856A50" w:rsidRDefault="0052698E" w:rsidP="00856A50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 xml:space="preserve">En la ventana </w:t>
      </w:r>
      <w:proofErr w:type="spellStart"/>
      <w:r>
        <w:rPr>
          <w:lang w:val="es-ES"/>
        </w:rPr>
        <w:t>FRx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Launcher</w:t>
      </w:r>
      <w:proofErr w:type="spellEnd"/>
      <w:r w:rsidRPr="00856A50">
        <w:rPr>
          <w:lang w:val="es-ES"/>
        </w:rPr>
        <w:t xml:space="preserve"> </w:t>
      </w:r>
      <w:r>
        <w:rPr>
          <w:lang w:val="es-ES"/>
        </w:rPr>
        <w:t>p</w:t>
      </w:r>
      <w:r w:rsidR="00856A50" w:rsidRPr="00856A50">
        <w:rPr>
          <w:lang w:val="es-ES"/>
        </w:rPr>
        <w:t xml:space="preserve">resione el botón </w:t>
      </w:r>
      <w:proofErr w:type="spellStart"/>
      <w:r w:rsidR="00856A50" w:rsidRPr="00856A50">
        <w:rPr>
          <w:lang w:val="es-ES"/>
        </w:rPr>
        <w:t>Generate</w:t>
      </w:r>
      <w:proofErr w:type="spellEnd"/>
      <w:r w:rsidR="00856A50" w:rsidRPr="00856A50">
        <w:rPr>
          <w:lang w:val="es-ES"/>
        </w:rPr>
        <w:t xml:space="preserve"> </w:t>
      </w:r>
      <w:proofErr w:type="spellStart"/>
      <w:r w:rsidR="00856A50" w:rsidRPr="00856A50">
        <w:rPr>
          <w:lang w:val="es-ES"/>
        </w:rPr>
        <w:t>Report</w:t>
      </w:r>
      <w:proofErr w:type="spellEnd"/>
    </w:p>
    <w:p w14:paraId="44BC7872" w14:textId="77777777" w:rsid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 xml:space="preserve">Ingrese </w:t>
      </w:r>
      <w:r>
        <w:rPr>
          <w:lang w:val="es-ES"/>
        </w:rPr>
        <w:t>su</w:t>
      </w:r>
      <w:r w:rsidRPr="00856A50">
        <w:rPr>
          <w:lang w:val="es-ES"/>
        </w:rPr>
        <w:t xml:space="preserve"> usuario y contraseña en la ventana que se abre</w:t>
      </w:r>
    </w:p>
    <w:p w14:paraId="0D657AF8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>Presione OK para generar el reporte</w:t>
      </w:r>
    </w:p>
    <w:p w14:paraId="092B2F80" w14:textId="77777777" w:rsidR="00856A50" w:rsidRDefault="0052698E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7FEA38F" wp14:editId="5ED598F0">
                <wp:simplePos x="0" y="0"/>
                <wp:positionH relativeFrom="column">
                  <wp:posOffset>1666875</wp:posOffset>
                </wp:positionH>
                <wp:positionV relativeFrom="paragraph">
                  <wp:posOffset>1130935</wp:posOffset>
                </wp:positionV>
                <wp:extent cx="388620" cy="304165"/>
                <wp:effectExtent l="571500" t="190500" r="11430" b="19685"/>
                <wp:wrapNone/>
                <wp:docPr id="251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-57203"/>
                            <a:gd name="adj6" fmla="val -14068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C331DA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EA38F" id="_x0000_s1149" type="#_x0000_t48" style="position:absolute;left:0;text-align:left;margin-left:131.25pt;margin-top:89.05pt;width:30.6pt;height:23.9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" adj="-30389,-12356,-24918,8117,-4235,8117" strokecolor="red" strokeweight="2.5pt">
                <v:shadow color="#868686"/>
                <v:textbox>
                  <w:txbxContent>
                    <w:p w14:paraId="58C331DA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3590FEC" wp14:editId="4AC49751">
                <wp:simplePos x="0" y="0"/>
                <wp:positionH relativeFrom="column">
                  <wp:posOffset>3190875</wp:posOffset>
                </wp:positionH>
                <wp:positionV relativeFrom="paragraph">
                  <wp:posOffset>245110</wp:posOffset>
                </wp:positionV>
                <wp:extent cx="388620" cy="304165"/>
                <wp:effectExtent l="2057400" t="19050" r="11430" b="114935"/>
                <wp:wrapNone/>
                <wp:docPr id="250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27557"/>
                            <a:gd name="adj6" fmla="val -53774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A4D97B7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90FEC" id="_x0000_s1150" type="#_x0000_t48" style="position:absolute;left:0;text-align:left;margin-left:251.25pt;margin-top:19.3pt;width:30.6pt;height:23.9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" adj="-116154,27552,-24918,8117,-4235,8117" strokecolor="red" strokeweight="2.5pt">
                <v:shadow color="#868686"/>
                <v:textbox>
                  <w:txbxContent>
                    <w:p w14:paraId="1A4D97B7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72EDDC4F" wp14:editId="2A29B365">
            <wp:extent cx="3305175" cy="1145684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8413" cy="11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E5D7" w14:textId="77777777" w:rsidR="00856A50" w:rsidRPr="00410D72" w:rsidRDefault="00856A50" w:rsidP="00410D72">
      <w:pPr>
        <w:rPr>
          <w:lang w:val="es-ES"/>
        </w:rPr>
      </w:pPr>
    </w:p>
    <w:sectPr w:rsidR="00856A50" w:rsidRPr="00410D72">
      <w:headerReference w:type="default" r:id="rId63"/>
      <w:footerReference w:type="default" r:id="rId64"/>
      <w:headerReference w:type="first" r:id="rId65"/>
      <w:footerReference w:type="first" r:id="rId66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1AEB40" w14:textId="77777777" w:rsidR="00FF70E4" w:rsidRDefault="00FF70E4">
      <w:r>
        <w:separator/>
      </w:r>
    </w:p>
  </w:endnote>
  <w:endnote w:type="continuationSeparator" w:id="0">
    <w:p w14:paraId="1ADC61E2" w14:textId="77777777" w:rsidR="00FF70E4" w:rsidRDefault="00FF7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72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69"/>
      <w:gridCol w:w="3969"/>
      <w:gridCol w:w="1134"/>
    </w:tblGrid>
    <w:tr w:rsidR="00F83BC9" w14:paraId="0EAA66F2" w14:textId="77777777" w:rsidTr="00335170">
      <w:tc>
        <w:tcPr>
          <w:tcW w:w="3969" w:type="dxa"/>
          <w:vAlign w:val="center"/>
        </w:tcPr>
        <w:p w14:paraId="42EEDFDC" w14:textId="77777777" w:rsidR="00F83BC9" w:rsidRPr="005B1A65" w:rsidRDefault="00F83BC9" w:rsidP="00335170">
          <w:pPr>
            <w:pStyle w:val="Footer"/>
            <w:tabs>
              <w:tab w:val="right" w:pos="8789"/>
            </w:tabs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Título del Documento:</w:t>
          </w:r>
        </w:p>
        <w:p w14:paraId="610EDA74" w14:textId="77777777" w:rsidR="00F83BC9" w:rsidRPr="005B1A65" w:rsidRDefault="00F83BC9" w:rsidP="00335170">
          <w:pPr>
            <w:pStyle w:val="Footer"/>
            <w:tabs>
              <w:tab w:val="right" w:pos="8789"/>
            </w:tabs>
            <w:ind w:hanging="17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TITLE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sz w:val="16"/>
              <w:lang w:val="es-MX"/>
            </w:rPr>
            <w:t>México - Emisión de Factura Electrónica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  <w:tc>
        <w:tcPr>
          <w:tcW w:w="3969" w:type="dxa"/>
          <w:vAlign w:val="center"/>
        </w:tcPr>
        <w:p w14:paraId="11DF84B0" w14:textId="77777777" w:rsidR="00F83BC9" w:rsidRPr="005B1A65" w:rsidRDefault="00F83BC9" w:rsidP="00335170">
          <w:pPr>
            <w:pStyle w:val="Footer"/>
            <w:tabs>
              <w:tab w:val="right" w:pos="8789"/>
            </w:tabs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Ref. del Documento:</w:t>
          </w:r>
        </w:p>
        <w:p w14:paraId="46F200AB" w14:textId="77777777" w:rsidR="00F83BC9" w:rsidRPr="005B1A65" w:rsidRDefault="00F83BC9" w:rsidP="00335170">
          <w:pPr>
            <w:pStyle w:val="Footer"/>
            <w:tabs>
              <w:tab w:val="right" w:pos="8789"/>
            </w:tabs>
            <w:ind w:left="4153" w:hanging="4153"/>
            <w:jc w:val="center"/>
            <w:rPr>
              <w:rFonts w:cs="Arial"/>
              <w:sz w:val="16"/>
              <w:lang w:val="es-ES"/>
            </w:rPr>
          </w:pPr>
          <w:r w:rsidRPr="005B1A65">
            <w:rPr>
              <w:rFonts w:cs="Arial"/>
              <w:sz w:val="16"/>
            </w:rPr>
            <w:fldChar w:fldCharType="begin"/>
          </w:r>
          <w:r w:rsidRPr="005B1A65">
            <w:rPr>
              <w:rFonts w:cs="Arial"/>
              <w:sz w:val="16"/>
              <w:lang w:val="es-ES"/>
            </w:rPr>
            <w:instrText xml:space="preserve"> FILENAME </w:instrText>
          </w:r>
          <w:r w:rsidRPr="005B1A65">
            <w:rPr>
              <w:rFonts w:cs="Arial"/>
              <w:sz w:val="16"/>
            </w:rPr>
            <w:fldChar w:fldCharType="separate"/>
          </w:r>
          <w:r>
            <w:rPr>
              <w:rFonts w:cs="Arial"/>
              <w:noProof/>
              <w:sz w:val="16"/>
              <w:lang w:val="es-ES"/>
            </w:rPr>
            <w:t>Manual de Usuario GP Factura Digital cfdi.doc</w:t>
          </w:r>
          <w:r w:rsidRPr="005B1A65">
            <w:rPr>
              <w:rFonts w:cs="Arial"/>
              <w:sz w:val="16"/>
            </w:rPr>
            <w:fldChar w:fldCharType="end"/>
          </w:r>
        </w:p>
      </w:tc>
      <w:tc>
        <w:tcPr>
          <w:tcW w:w="1134" w:type="dxa"/>
          <w:vAlign w:val="center"/>
        </w:tcPr>
        <w:p w14:paraId="4D108AD2" w14:textId="77777777" w:rsidR="00F83BC9" w:rsidRPr="005B1A65" w:rsidRDefault="00F83BC9" w:rsidP="00335170">
          <w:pPr>
            <w:pStyle w:val="Footer"/>
            <w:tabs>
              <w:tab w:val="right" w:pos="8789"/>
            </w:tabs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 xml:space="preserve">Página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PAGE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2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  <w:r w:rsidRPr="005B1A65">
            <w:rPr>
              <w:rFonts w:cs="Arial"/>
              <w:sz w:val="16"/>
              <w:lang w:val="es-MX"/>
            </w:rPr>
            <w:t xml:space="preserve"> de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NUMPAGES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8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</w:tr>
  </w:tbl>
  <w:p w14:paraId="3A3BFE6C" w14:textId="77777777" w:rsidR="00F83BC9" w:rsidRPr="00150235" w:rsidRDefault="00F83BC9">
    <w:pPr>
      <w:pStyle w:val="Footer"/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87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991"/>
      <w:gridCol w:w="6246"/>
      <w:gridCol w:w="737"/>
    </w:tblGrid>
    <w:tr w:rsidR="00F83BC9" w14:paraId="44130E4A" w14:textId="77777777" w:rsidTr="000E6724">
      <w:trPr>
        <w:trHeight w:val="523"/>
      </w:trPr>
      <w:tc>
        <w:tcPr>
          <w:tcW w:w="1818" w:type="pct"/>
          <w:vAlign w:val="center"/>
        </w:tcPr>
        <w:p w14:paraId="2791B406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Título del Documento:</w:t>
          </w:r>
        </w:p>
        <w:p w14:paraId="1BB41449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ind w:hanging="17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TITLE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sz w:val="16"/>
              <w:lang w:val="es-MX"/>
            </w:rPr>
            <w:t>Localización Ecuador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  <w:tc>
        <w:tcPr>
          <w:tcW w:w="2846" w:type="pct"/>
          <w:vAlign w:val="center"/>
        </w:tcPr>
        <w:p w14:paraId="667B00A5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Ref. del Documento:</w:t>
          </w:r>
        </w:p>
        <w:p w14:paraId="17D4A8C3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ind w:left="4153" w:hanging="4153"/>
            <w:jc w:val="center"/>
            <w:rPr>
              <w:rFonts w:cs="Arial"/>
              <w:sz w:val="16"/>
              <w:lang w:val="es-ES"/>
            </w:rPr>
          </w:pPr>
          <w:r w:rsidRPr="005B1A65">
            <w:rPr>
              <w:rFonts w:cs="Arial"/>
              <w:sz w:val="16"/>
            </w:rPr>
            <w:fldChar w:fldCharType="begin"/>
          </w:r>
          <w:r w:rsidRPr="005B1A65">
            <w:rPr>
              <w:rFonts w:cs="Arial"/>
              <w:sz w:val="16"/>
              <w:lang w:val="es-ES"/>
            </w:rPr>
            <w:instrText xml:space="preserve"> FILENAME </w:instrText>
          </w:r>
          <w:r w:rsidRPr="005B1A65">
            <w:rPr>
              <w:rFonts w:cs="Arial"/>
              <w:sz w:val="16"/>
            </w:rPr>
            <w:fldChar w:fldCharType="separate"/>
          </w:r>
          <w:r>
            <w:rPr>
              <w:rFonts w:cs="Arial"/>
              <w:noProof/>
              <w:sz w:val="16"/>
              <w:lang w:val="es-ES"/>
            </w:rPr>
            <w:t>150126 GA Ecuador Manual de Usuario GP Localización Ecuador.docx</w:t>
          </w:r>
          <w:r w:rsidRPr="005B1A65">
            <w:rPr>
              <w:rFonts w:cs="Arial"/>
              <w:sz w:val="16"/>
            </w:rPr>
            <w:fldChar w:fldCharType="end"/>
          </w:r>
        </w:p>
      </w:tc>
      <w:tc>
        <w:tcPr>
          <w:tcW w:w="336" w:type="pct"/>
          <w:vAlign w:val="center"/>
        </w:tcPr>
        <w:p w14:paraId="545B0D1E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 xml:space="preserve">Página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PAGE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1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  <w:r w:rsidRPr="005B1A65">
            <w:rPr>
              <w:rFonts w:cs="Arial"/>
              <w:sz w:val="16"/>
              <w:lang w:val="es-MX"/>
            </w:rPr>
            <w:t xml:space="preserve"> de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NUMPAGES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26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</w:tr>
  </w:tbl>
  <w:p w14:paraId="2A181748" w14:textId="77777777" w:rsidR="00F83BC9" w:rsidRDefault="00F83B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8D2F6" w14:textId="77777777" w:rsidR="00F83BC9" w:rsidRDefault="00F83BC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42222C" w14:textId="77777777" w:rsidR="00F83BC9" w:rsidRDefault="00F83BC9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030"/>
      <w:gridCol w:w="4536"/>
      <w:gridCol w:w="567"/>
    </w:tblGrid>
    <w:tr w:rsidR="00F83BC9" w:rsidRPr="007D1903" w14:paraId="7B568F84" w14:textId="77777777">
      <w:trPr>
        <w:trHeight w:val="360"/>
      </w:trPr>
      <w:tc>
        <w:tcPr>
          <w:tcW w:w="4030" w:type="dxa"/>
          <w:vAlign w:val="center"/>
        </w:tcPr>
        <w:p w14:paraId="621F8053" w14:textId="7615E806" w:rsidR="00F83BC9" w:rsidRPr="007D1903" w:rsidRDefault="00F83BC9" w:rsidP="007D1903">
          <w:pPr>
            <w:rPr>
              <w:rFonts w:cs="Arial"/>
              <w:sz w:val="16"/>
              <w:szCs w:val="16"/>
              <w:lang w:val="es-ES"/>
            </w:rPr>
          </w:pPr>
          <w:r w:rsidRPr="007D1903">
            <w:rPr>
              <w:rFonts w:cs="Arial"/>
              <w:sz w:val="16"/>
              <w:szCs w:val="16"/>
              <w:lang w:val="es-ES"/>
            </w:rPr>
            <w:t xml:space="preserve">Título: </w:t>
          </w:r>
          <w:r w:rsidRPr="007D1903">
            <w:rPr>
              <w:rFonts w:cs="Arial"/>
              <w:sz w:val="16"/>
              <w:szCs w:val="16"/>
            </w:rPr>
            <w:fldChar w:fldCharType="begin"/>
          </w:r>
          <w:r w:rsidRPr="007D1903">
            <w:rPr>
              <w:rFonts w:cs="Arial"/>
              <w:sz w:val="16"/>
              <w:szCs w:val="16"/>
              <w:lang w:val="es-ES"/>
            </w:rPr>
            <w:instrText xml:space="preserve"> TITLE </w:instrText>
          </w:r>
          <w:r w:rsidRPr="007D1903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sz w:val="16"/>
              <w:szCs w:val="16"/>
              <w:lang w:val="es-ES"/>
            </w:rPr>
            <w:t>Localización Ecuador</w:t>
          </w:r>
          <w:r w:rsidRPr="007D1903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4536" w:type="dxa"/>
          <w:shd w:val="clear" w:color="auto" w:fill="auto"/>
          <w:vAlign w:val="center"/>
        </w:tcPr>
        <w:p w14:paraId="6D8ACCB0" w14:textId="3FF389C3" w:rsidR="00F83BC9" w:rsidRPr="007D1903" w:rsidRDefault="00F83BC9" w:rsidP="007D1903">
          <w:pPr>
            <w:rPr>
              <w:rFonts w:cs="Arial"/>
              <w:sz w:val="16"/>
              <w:szCs w:val="16"/>
              <w:lang w:val="es-ES"/>
            </w:rPr>
          </w:pPr>
          <w:r w:rsidRPr="007D1903">
            <w:rPr>
              <w:rFonts w:cs="Arial"/>
              <w:sz w:val="16"/>
              <w:szCs w:val="16"/>
              <w:lang w:val="es-ES"/>
            </w:rPr>
            <w:t xml:space="preserve">Ref.: </w:t>
          </w:r>
          <w:r w:rsidRPr="007D1903">
            <w:rPr>
              <w:rFonts w:cs="Arial"/>
              <w:sz w:val="16"/>
              <w:szCs w:val="16"/>
            </w:rPr>
            <w:fldChar w:fldCharType="begin"/>
          </w:r>
          <w:r w:rsidRPr="007D1903">
            <w:rPr>
              <w:rFonts w:cs="Arial"/>
              <w:sz w:val="16"/>
              <w:szCs w:val="16"/>
              <w:lang w:val="es-ES"/>
            </w:rPr>
            <w:instrText xml:space="preserve"> FILENAME </w:instrText>
          </w:r>
          <w:r w:rsidRPr="007D1903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  <w:lang w:val="es-ES"/>
            </w:rPr>
            <w:t>150126 GA Ecuador Manual de Usuario GP Localización Ecuador.docx</w:t>
          </w:r>
          <w:r w:rsidRPr="007D1903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567" w:type="dxa"/>
          <w:shd w:val="clear" w:color="auto" w:fill="auto"/>
          <w:vAlign w:val="center"/>
        </w:tcPr>
        <w:p w14:paraId="00DB624B" w14:textId="77777777" w:rsidR="00F83BC9" w:rsidRPr="007D1903" w:rsidRDefault="00F83BC9" w:rsidP="007D1903">
          <w:pPr>
            <w:rPr>
              <w:rFonts w:cs="Arial"/>
              <w:sz w:val="16"/>
              <w:szCs w:val="16"/>
              <w:lang w:val="es-ES"/>
            </w:rPr>
          </w:pPr>
          <w:r w:rsidRPr="007D1903">
            <w:rPr>
              <w:rFonts w:cs="Arial"/>
              <w:sz w:val="16"/>
              <w:szCs w:val="16"/>
              <w:lang w:val="es-ES"/>
            </w:rPr>
            <w:t xml:space="preserve">Pág. 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1903">
            <w:rPr>
              <w:rStyle w:val="PageNumber"/>
              <w:rFonts w:cs="Arial"/>
              <w:sz w:val="16"/>
              <w:szCs w:val="16"/>
              <w:lang w:val="es-ES"/>
            </w:rPr>
            <w:instrText xml:space="preserve"> PAGE </w:instrTex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  <w:lang w:val="es-ES"/>
            </w:rPr>
            <w:t>2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end"/>
          </w:r>
          <w:r w:rsidRPr="007D1903">
            <w:rPr>
              <w:rStyle w:val="PageNumber"/>
              <w:rFonts w:cs="Arial"/>
              <w:sz w:val="16"/>
              <w:szCs w:val="16"/>
              <w:lang w:val="es-ES"/>
            </w:rPr>
            <w:t>/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1903">
            <w:rPr>
              <w:rStyle w:val="PageNumber"/>
              <w:rFonts w:cs="Arial"/>
              <w:sz w:val="16"/>
              <w:szCs w:val="16"/>
              <w:lang w:val="es-ES"/>
            </w:rPr>
            <w:instrText xml:space="preserve"> NUMPAGES </w:instrTex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  <w:lang w:val="es-ES"/>
            </w:rPr>
            <w:t>26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end"/>
          </w:r>
        </w:p>
      </w:tc>
    </w:tr>
  </w:tbl>
  <w:p w14:paraId="42CCA49A" w14:textId="77777777" w:rsidR="00F83BC9" w:rsidRPr="007D1903" w:rsidRDefault="00F83BC9" w:rsidP="00037875">
    <w:pPr>
      <w:pStyle w:val="Footer"/>
      <w:rPr>
        <w:lang w:val="es-E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14"/>
      <w:gridCol w:w="3969"/>
      <w:gridCol w:w="702"/>
    </w:tblGrid>
    <w:tr w:rsidR="00F83BC9" w:rsidRPr="007D0DB5" w14:paraId="478D057D" w14:textId="77777777">
      <w:trPr>
        <w:trHeight w:val="360"/>
      </w:trPr>
      <w:tc>
        <w:tcPr>
          <w:tcW w:w="4314" w:type="dxa"/>
        </w:tcPr>
        <w:p w14:paraId="72913782" w14:textId="77777777" w:rsidR="00F83BC9" w:rsidRPr="00037875" w:rsidRDefault="00F83BC9" w:rsidP="0009169A">
          <w:pPr>
            <w:pStyle w:val="Footer"/>
            <w:spacing w:before="120" w:line="240" w:lineRule="auto"/>
            <w:jc w:val="center"/>
            <w:rPr>
              <w:rFonts w:cs="Arial"/>
              <w:sz w:val="16"/>
              <w:szCs w:val="16"/>
              <w:lang w:val="es-ES"/>
            </w:rPr>
          </w:pPr>
          <w:r w:rsidRPr="00037875">
            <w:rPr>
              <w:rFonts w:cs="Arial"/>
              <w:sz w:val="16"/>
              <w:szCs w:val="16"/>
              <w:lang w:val="es-ES"/>
            </w:rPr>
            <w:t>Título:</w:t>
          </w:r>
          <w:r>
            <w:rPr>
              <w:rFonts w:cs="Arial"/>
              <w:sz w:val="16"/>
              <w:szCs w:val="16"/>
              <w:lang w:val="es-ES"/>
            </w:rPr>
            <w:t xml:space="preserve"> </w:t>
          </w:r>
          <w:r>
            <w:rPr>
              <w:rFonts w:cs="Arial"/>
              <w:sz w:val="16"/>
              <w:szCs w:val="16"/>
              <w:lang w:val="es-ES"/>
            </w:rPr>
            <w:fldChar w:fldCharType="begin"/>
          </w:r>
          <w:r>
            <w:rPr>
              <w:rFonts w:cs="Arial"/>
              <w:sz w:val="16"/>
              <w:szCs w:val="16"/>
              <w:lang w:val="es-ES"/>
            </w:rPr>
            <w:instrText xml:space="preserve"> SUBJECT </w:instrText>
          </w:r>
          <w:r>
            <w:rPr>
              <w:rFonts w:cs="Arial"/>
              <w:sz w:val="16"/>
              <w:szCs w:val="16"/>
              <w:lang w:val="es-ES"/>
            </w:rPr>
            <w:fldChar w:fldCharType="end"/>
          </w:r>
          <w:r>
            <w:rPr>
              <w:rFonts w:cs="Arial"/>
              <w:sz w:val="16"/>
              <w:szCs w:val="16"/>
              <w:lang w:val="es-ES"/>
            </w:rPr>
            <w:t xml:space="preserve"> - </w:t>
          </w:r>
          <w:r>
            <w:rPr>
              <w:rFonts w:cs="Arial"/>
              <w:sz w:val="16"/>
              <w:szCs w:val="16"/>
            </w:rPr>
            <w:fldChar w:fldCharType="begin"/>
          </w:r>
          <w:r w:rsidRPr="00037875">
            <w:rPr>
              <w:rFonts w:cs="Arial"/>
              <w:sz w:val="16"/>
              <w:szCs w:val="16"/>
              <w:lang w:val="es-ES"/>
            </w:rPr>
            <w:instrText xml:space="preserve"> TITLE </w:instrText>
          </w:r>
          <w:r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sz w:val="16"/>
              <w:szCs w:val="16"/>
              <w:lang w:val="es-ES"/>
            </w:rPr>
            <w:t>Localización Ecuador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3969" w:type="dxa"/>
          <w:shd w:val="clear" w:color="auto" w:fill="auto"/>
        </w:tcPr>
        <w:p w14:paraId="480B7D06" w14:textId="0A3B43D7" w:rsidR="00F83BC9" w:rsidRPr="00037875" w:rsidRDefault="00F83BC9" w:rsidP="0009169A">
          <w:pPr>
            <w:widowControl/>
            <w:spacing w:before="120" w:line="240" w:lineRule="auto"/>
            <w:jc w:val="center"/>
            <w:rPr>
              <w:rFonts w:cs="Arial"/>
              <w:sz w:val="16"/>
              <w:szCs w:val="16"/>
              <w:lang w:val="es-ES"/>
            </w:rPr>
          </w:pPr>
          <w:r w:rsidRPr="00037875">
            <w:rPr>
              <w:rFonts w:cs="Arial"/>
              <w:sz w:val="16"/>
              <w:szCs w:val="16"/>
              <w:lang w:val="es-ES"/>
            </w:rPr>
            <w:t>Ref.:</w:t>
          </w:r>
          <w:r>
            <w:rPr>
              <w:rFonts w:cs="Arial"/>
              <w:sz w:val="16"/>
              <w:szCs w:val="16"/>
              <w:lang w:val="es-ES"/>
            </w:rPr>
            <w:t xml:space="preserve"> </w:t>
          </w:r>
          <w:r w:rsidRPr="002C15BA">
            <w:rPr>
              <w:rFonts w:cs="Arial"/>
              <w:sz w:val="16"/>
              <w:szCs w:val="16"/>
            </w:rPr>
            <w:fldChar w:fldCharType="begin"/>
          </w:r>
          <w:r w:rsidRPr="00037875">
            <w:rPr>
              <w:rFonts w:cs="Arial"/>
              <w:sz w:val="16"/>
              <w:szCs w:val="16"/>
              <w:lang w:val="es-ES"/>
            </w:rPr>
            <w:instrText xml:space="preserve"> FILENAME </w:instrText>
          </w:r>
          <w:r w:rsidRPr="002C15BA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  <w:lang w:val="es-ES"/>
            </w:rPr>
            <w:t>150126 GA Ecuador Manual de Usuario GP Localización Ecuador.docx</w:t>
          </w:r>
          <w:r w:rsidRPr="002C15BA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702" w:type="dxa"/>
          <w:shd w:val="clear" w:color="auto" w:fill="auto"/>
        </w:tcPr>
        <w:p w14:paraId="7BC82053" w14:textId="77777777" w:rsidR="00F83BC9" w:rsidRPr="007D0DB5" w:rsidRDefault="00F83BC9" w:rsidP="0009169A">
          <w:pPr>
            <w:widowControl/>
            <w:spacing w:before="120" w:line="240" w:lineRule="auto"/>
            <w:jc w:val="center"/>
            <w:rPr>
              <w:rFonts w:cs="Arial"/>
              <w:sz w:val="16"/>
              <w:szCs w:val="16"/>
            </w:rPr>
          </w:pPr>
          <w:r w:rsidRPr="007D0DB5">
            <w:rPr>
              <w:rFonts w:cs="Arial"/>
              <w:sz w:val="16"/>
              <w:szCs w:val="16"/>
            </w:rPr>
            <w:t>P</w:t>
          </w:r>
          <w:r>
            <w:rPr>
              <w:rFonts w:cs="Arial"/>
              <w:sz w:val="16"/>
              <w:szCs w:val="16"/>
            </w:rPr>
            <w:t>á</w:t>
          </w:r>
          <w:r w:rsidRPr="007D0DB5">
            <w:rPr>
              <w:rFonts w:cs="Arial"/>
              <w:sz w:val="16"/>
              <w:szCs w:val="16"/>
            </w:rPr>
            <w:t>g</w:t>
          </w:r>
          <w:r>
            <w:rPr>
              <w:rFonts w:cs="Arial"/>
              <w:sz w:val="16"/>
              <w:szCs w:val="16"/>
            </w:rPr>
            <w:t>.</w:t>
          </w:r>
          <w:r w:rsidRPr="007D0DB5">
            <w:rPr>
              <w:rFonts w:cs="Arial"/>
              <w:sz w:val="16"/>
              <w:szCs w:val="16"/>
            </w:rPr>
            <w:t xml:space="preserve"> 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0DB5">
            <w:rPr>
              <w:rStyle w:val="PageNumber"/>
              <w:rFonts w:cs="Arial"/>
              <w:sz w:val="16"/>
              <w:szCs w:val="16"/>
            </w:rPr>
            <w:instrText xml:space="preserve"> PAGE </w:instrTex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</w:rPr>
            <w:t>26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end"/>
          </w:r>
          <w:r>
            <w:rPr>
              <w:rStyle w:val="PageNumber"/>
              <w:rFonts w:cs="Arial"/>
              <w:sz w:val="16"/>
              <w:szCs w:val="16"/>
            </w:rPr>
            <w:t>/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0DB5">
            <w:rPr>
              <w:rStyle w:val="PageNumber"/>
              <w:rFonts w:cs="Arial"/>
              <w:sz w:val="16"/>
              <w:szCs w:val="16"/>
            </w:rPr>
            <w:instrText xml:space="preserve"> NUMPAGES </w:instrTex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</w:rPr>
            <w:t>26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end"/>
          </w:r>
        </w:p>
      </w:tc>
    </w:tr>
  </w:tbl>
  <w:p w14:paraId="081877A3" w14:textId="77777777" w:rsidR="00F83BC9" w:rsidRDefault="00F83BC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6B68D" w14:textId="77777777" w:rsidR="00F83BC9" w:rsidRDefault="00F83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71BDD2" w14:textId="77777777" w:rsidR="00FF70E4" w:rsidRDefault="00FF70E4">
      <w:r>
        <w:separator/>
      </w:r>
    </w:p>
  </w:footnote>
  <w:footnote w:type="continuationSeparator" w:id="0">
    <w:p w14:paraId="7FA19B86" w14:textId="77777777" w:rsidR="00FF70E4" w:rsidRDefault="00FF7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AA157" w14:textId="5417CF90" w:rsidR="00F83BC9" w:rsidRPr="00D73ED5" w:rsidRDefault="00F83BC9" w:rsidP="00335170">
    <w:pPr>
      <w:pStyle w:val="Header"/>
      <w:jc w:val="right"/>
      <w:rPr>
        <w:rFonts w:ascii="Calibri" w:hAnsi="Calibri"/>
      </w:rPr>
    </w:pPr>
    <w:r w:rsidRPr="00D73ED5">
      <w:rPr>
        <w:rFonts w:ascii="Calibri" w:hAnsi="Calibri"/>
      </w:rPr>
      <w:fldChar w:fldCharType="begin"/>
    </w:r>
    <w:r w:rsidRPr="00D73ED5">
      <w:rPr>
        <w:rFonts w:ascii="Calibri" w:hAnsi="Calibri"/>
      </w:rPr>
      <w:instrText xml:space="preserve"> IF </w:instrText>
    </w:r>
    <w:r>
      <w:fldChar w:fldCharType="begin"/>
    </w:r>
    <w:r>
      <w:instrText xml:space="preserve"> DOCPROPERTY  Confidential  \* MERGEFORMAT </w:instrText>
    </w:r>
    <w:r>
      <w:fldChar w:fldCharType="separate"/>
    </w:r>
    <w:r>
      <w:rPr>
        <w:b/>
        <w:bCs/>
      </w:rPr>
      <w:instrText>Error! Unknown document property name.</w:instrText>
    </w:r>
    <w:r>
      <w:fldChar w:fldCharType="end"/>
    </w:r>
    <w:r w:rsidRPr="00D73ED5">
      <w:rPr>
        <w:rFonts w:ascii="Calibri" w:hAnsi="Calibri"/>
      </w:rPr>
      <w:instrText xml:space="preserve"> = 0 "Prepared for " "" \* MERGEFORMAT </w:instrText>
    </w:r>
    <w:r w:rsidRPr="00D73ED5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7248F" w14:textId="77777777" w:rsidR="00F83BC9" w:rsidRDefault="00F83BC9">
    <w:pPr>
      <w:pStyle w:val="Header"/>
    </w:pPr>
    <w:r>
      <w:rPr>
        <w:noProof/>
        <w:lang w:val="es-BO" w:eastAsia="es-BO"/>
      </w:rPr>
      <w:drawing>
        <wp:inline distT="0" distB="0" distL="0" distR="0" wp14:anchorId="71B8C68E" wp14:editId="58A627B3">
          <wp:extent cx="6562725" cy="1933575"/>
          <wp:effectExtent l="0" t="0" r="9525" b="9525"/>
          <wp:docPr id="181" name="Picture 1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2725" cy="1933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83247" w14:textId="77777777" w:rsidR="00F83BC9" w:rsidRDefault="00F83BC9">
    <w:pPr>
      <w:pStyle w:val="Header"/>
      <w:rPr>
        <w:lang w:val="es-E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A0BC2" w14:textId="77777777" w:rsidR="00F83BC9" w:rsidRDefault="00F83B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0D1108"/>
    <w:multiLevelType w:val="hybridMultilevel"/>
    <w:tmpl w:val="95961C8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56685"/>
    <w:multiLevelType w:val="hybridMultilevel"/>
    <w:tmpl w:val="7AAA2CF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90C93"/>
    <w:multiLevelType w:val="hybridMultilevel"/>
    <w:tmpl w:val="19229BC2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045EC"/>
    <w:multiLevelType w:val="hybridMultilevel"/>
    <w:tmpl w:val="74EAA962"/>
    <w:lvl w:ilvl="0" w:tplc="9274E2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8655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74685A">
      <w:start w:val="404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600B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EEF94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70152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2AC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A692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C37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8A102E"/>
    <w:multiLevelType w:val="hybridMultilevel"/>
    <w:tmpl w:val="36244B7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07614"/>
    <w:multiLevelType w:val="hybridMultilevel"/>
    <w:tmpl w:val="8296471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D5090"/>
    <w:multiLevelType w:val="hybridMultilevel"/>
    <w:tmpl w:val="D4986A8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74472"/>
    <w:multiLevelType w:val="hybridMultilevel"/>
    <w:tmpl w:val="CB7C0CB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87087F"/>
    <w:multiLevelType w:val="hybridMultilevel"/>
    <w:tmpl w:val="482630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C6C0C"/>
    <w:multiLevelType w:val="hybridMultilevel"/>
    <w:tmpl w:val="8E8C29E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33BB6"/>
    <w:multiLevelType w:val="hybridMultilevel"/>
    <w:tmpl w:val="1BE2ECBE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A4423"/>
    <w:multiLevelType w:val="hybridMultilevel"/>
    <w:tmpl w:val="A4DE68C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44B5F"/>
    <w:multiLevelType w:val="hybridMultilevel"/>
    <w:tmpl w:val="6308A87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D23E27"/>
    <w:multiLevelType w:val="multilevel"/>
    <w:tmpl w:val="5128CDE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0FA6965"/>
    <w:multiLevelType w:val="hybridMultilevel"/>
    <w:tmpl w:val="610CA42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A0DBC"/>
    <w:multiLevelType w:val="hybridMultilevel"/>
    <w:tmpl w:val="528E748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95245F"/>
    <w:multiLevelType w:val="hybridMultilevel"/>
    <w:tmpl w:val="F328D58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981045"/>
    <w:multiLevelType w:val="hybridMultilevel"/>
    <w:tmpl w:val="F328D58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7A3230"/>
    <w:multiLevelType w:val="hybridMultilevel"/>
    <w:tmpl w:val="427CE2A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8E2602"/>
    <w:multiLevelType w:val="hybridMultilevel"/>
    <w:tmpl w:val="AFBAF3C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EA6B14"/>
    <w:multiLevelType w:val="hybridMultilevel"/>
    <w:tmpl w:val="D4986A8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C3540"/>
    <w:multiLevelType w:val="hybridMultilevel"/>
    <w:tmpl w:val="964A28F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9"/>
  </w:num>
  <w:num w:numId="5">
    <w:abstractNumId w:val="8"/>
  </w:num>
  <w:num w:numId="6">
    <w:abstractNumId w:val="12"/>
  </w:num>
  <w:num w:numId="7">
    <w:abstractNumId w:val="7"/>
  </w:num>
  <w:num w:numId="8">
    <w:abstractNumId w:val="1"/>
  </w:num>
  <w:num w:numId="9">
    <w:abstractNumId w:val="3"/>
  </w:num>
  <w:num w:numId="10">
    <w:abstractNumId w:val="11"/>
  </w:num>
  <w:num w:numId="11">
    <w:abstractNumId w:val="21"/>
  </w:num>
  <w:num w:numId="12">
    <w:abstractNumId w:val="6"/>
  </w:num>
  <w:num w:numId="13">
    <w:abstractNumId w:val="2"/>
  </w:num>
  <w:num w:numId="14">
    <w:abstractNumId w:val="18"/>
  </w:num>
  <w:num w:numId="15">
    <w:abstractNumId w:val="5"/>
  </w:num>
  <w:num w:numId="16">
    <w:abstractNumId w:val="22"/>
  </w:num>
  <w:num w:numId="17">
    <w:abstractNumId w:val="17"/>
  </w:num>
  <w:num w:numId="18">
    <w:abstractNumId w:val="0"/>
  </w:num>
  <w:num w:numId="19">
    <w:abstractNumId w:val="10"/>
  </w:num>
  <w:num w:numId="20">
    <w:abstractNumId w:val="4"/>
  </w:num>
  <w:num w:numId="21">
    <w:abstractNumId w:val="16"/>
  </w:num>
  <w:num w:numId="22">
    <w:abstractNumId w:val="20"/>
  </w:num>
  <w:num w:numId="23">
    <w:abstractNumId w:val="9"/>
  </w:num>
  <w:num w:numId="24">
    <w:abstractNumId w:val="0"/>
  </w:num>
  <w:num w:numId="25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F18"/>
    <w:rsid w:val="00000F7C"/>
    <w:rsid w:val="000024C7"/>
    <w:rsid w:val="00003CFA"/>
    <w:rsid w:val="00003E4D"/>
    <w:rsid w:val="000042EE"/>
    <w:rsid w:val="00006192"/>
    <w:rsid w:val="00010F44"/>
    <w:rsid w:val="00012255"/>
    <w:rsid w:val="00013553"/>
    <w:rsid w:val="00017F8C"/>
    <w:rsid w:val="00025ECE"/>
    <w:rsid w:val="0003273B"/>
    <w:rsid w:val="00033B72"/>
    <w:rsid w:val="00034EF6"/>
    <w:rsid w:val="00036B5C"/>
    <w:rsid w:val="00037875"/>
    <w:rsid w:val="00041C4D"/>
    <w:rsid w:val="00044EC3"/>
    <w:rsid w:val="000512D1"/>
    <w:rsid w:val="00051541"/>
    <w:rsid w:val="00052C97"/>
    <w:rsid w:val="000556D8"/>
    <w:rsid w:val="00057443"/>
    <w:rsid w:val="00060359"/>
    <w:rsid w:val="00062149"/>
    <w:rsid w:val="000662BC"/>
    <w:rsid w:val="00070735"/>
    <w:rsid w:val="00070932"/>
    <w:rsid w:val="00070C7B"/>
    <w:rsid w:val="00075280"/>
    <w:rsid w:val="00075D42"/>
    <w:rsid w:val="00080588"/>
    <w:rsid w:val="00084262"/>
    <w:rsid w:val="00086F9F"/>
    <w:rsid w:val="000879A1"/>
    <w:rsid w:val="0009169A"/>
    <w:rsid w:val="000A30DE"/>
    <w:rsid w:val="000B10A1"/>
    <w:rsid w:val="000B6F85"/>
    <w:rsid w:val="000C0A9B"/>
    <w:rsid w:val="000C3EBA"/>
    <w:rsid w:val="000E160E"/>
    <w:rsid w:val="000E179C"/>
    <w:rsid w:val="000E44C0"/>
    <w:rsid w:val="000E6724"/>
    <w:rsid w:val="000F0D21"/>
    <w:rsid w:val="000F43F0"/>
    <w:rsid w:val="000F4D98"/>
    <w:rsid w:val="00102825"/>
    <w:rsid w:val="00103071"/>
    <w:rsid w:val="00110E6E"/>
    <w:rsid w:val="00111140"/>
    <w:rsid w:val="001212DC"/>
    <w:rsid w:val="00121FD3"/>
    <w:rsid w:val="0012265D"/>
    <w:rsid w:val="001272C7"/>
    <w:rsid w:val="001308FC"/>
    <w:rsid w:val="00133EF9"/>
    <w:rsid w:val="00143959"/>
    <w:rsid w:val="00146CDA"/>
    <w:rsid w:val="001521C1"/>
    <w:rsid w:val="00155C59"/>
    <w:rsid w:val="00156EE2"/>
    <w:rsid w:val="00160838"/>
    <w:rsid w:val="00163290"/>
    <w:rsid w:val="001637FA"/>
    <w:rsid w:val="00166E36"/>
    <w:rsid w:val="00176A09"/>
    <w:rsid w:val="00190E3F"/>
    <w:rsid w:val="001927D2"/>
    <w:rsid w:val="0019515A"/>
    <w:rsid w:val="00195801"/>
    <w:rsid w:val="00196385"/>
    <w:rsid w:val="001A60DF"/>
    <w:rsid w:val="001B2671"/>
    <w:rsid w:val="001C6F18"/>
    <w:rsid w:val="001D6343"/>
    <w:rsid w:val="001E2038"/>
    <w:rsid w:val="001F2BC6"/>
    <w:rsid w:val="002031BE"/>
    <w:rsid w:val="00207D7A"/>
    <w:rsid w:val="002117E0"/>
    <w:rsid w:val="00211889"/>
    <w:rsid w:val="00217B0D"/>
    <w:rsid w:val="00222191"/>
    <w:rsid w:val="00224DCE"/>
    <w:rsid w:val="00226CA2"/>
    <w:rsid w:val="00230DB1"/>
    <w:rsid w:val="002330B0"/>
    <w:rsid w:val="00235DEF"/>
    <w:rsid w:val="00236B86"/>
    <w:rsid w:val="00240DF2"/>
    <w:rsid w:val="0024512D"/>
    <w:rsid w:val="00245C7F"/>
    <w:rsid w:val="002477D4"/>
    <w:rsid w:val="00256130"/>
    <w:rsid w:val="00260F6E"/>
    <w:rsid w:val="0026176B"/>
    <w:rsid w:val="00265CA6"/>
    <w:rsid w:val="00267416"/>
    <w:rsid w:val="0026758A"/>
    <w:rsid w:val="00273967"/>
    <w:rsid w:val="00282B39"/>
    <w:rsid w:val="00284904"/>
    <w:rsid w:val="00292288"/>
    <w:rsid w:val="00293031"/>
    <w:rsid w:val="00296234"/>
    <w:rsid w:val="002A2103"/>
    <w:rsid w:val="002A4F71"/>
    <w:rsid w:val="002B0559"/>
    <w:rsid w:val="002B3320"/>
    <w:rsid w:val="002B694F"/>
    <w:rsid w:val="002B7C43"/>
    <w:rsid w:val="002C27C5"/>
    <w:rsid w:val="002C581C"/>
    <w:rsid w:val="002D2C61"/>
    <w:rsid w:val="002D2F0D"/>
    <w:rsid w:val="002D53F9"/>
    <w:rsid w:val="002E0781"/>
    <w:rsid w:val="002E149C"/>
    <w:rsid w:val="002E18F5"/>
    <w:rsid w:val="002E4C45"/>
    <w:rsid w:val="002E632B"/>
    <w:rsid w:val="002E6B08"/>
    <w:rsid w:val="002E7788"/>
    <w:rsid w:val="002F1E8A"/>
    <w:rsid w:val="0030432C"/>
    <w:rsid w:val="0031305B"/>
    <w:rsid w:val="0032339E"/>
    <w:rsid w:val="00325F58"/>
    <w:rsid w:val="003334DA"/>
    <w:rsid w:val="00335170"/>
    <w:rsid w:val="0034690A"/>
    <w:rsid w:val="00353A17"/>
    <w:rsid w:val="0036233E"/>
    <w:rsid w:val="0037139A"/>
    <w:rsid w:val="00372528"/>
    <w:rsid w:val="00376200"/>
    <w:rsid w:val="00377D2B"/>
    <w:rsid w:val="00383038"/>
    <w:rsid w:val="00386D36"/>
    <w:rsid w:val="00387B94"/>
    <w:rsid w:val="00387D8D"/>
    <w:rsid w:val="003913C0"/>
    <w:rsid w:val="00391930"/>
    <w:rsid w:val="00397109"/>
    <w:rsid w:val="003B2DCD"/>
    <w:rsid w:val="003B436B"/>
    <w:rsid w:val="003B469A"/>
    <w:rsid w:val="003C10E6"/>
    <w:rsid w:val="003C3ED0"/>
    <w:rsid w:val="003C6798"/>
    <w:rsid w:val="003D6C63"/>
    <w:rsid w:val="003E5E59"/>
    <w:rsid w:val="003E62BE"/>
    <w:rsid w:val="003F56FD"/>
    <w:rsid w:val="003F6660"/>
    <w:rsid w:val="00401127"/>
    <w:rsid w:val="0040378D"/>
    <w:rsid w:val="00410D72"/>
    <w:rsid w:val="00416F5F"/>
    <w:rsid w:val="00417E5B"/>
    <w:rsid w:val="004241BA"/>
    <w:rsid w:val="004278F5"/>
    <w:rsid w:val="004301B1"/>
    <w:rsid w:val="00444C3D"/>
    <w:rsid w:val="00445671"/>
    <w:rsid w:val="00445ABB"/>
    <w:rsid w:val="00447381"/>
    <w:rsid w:val="00452BB1"/>
    <w:rsid w:val="00455519"/>
    <w:rsid w:val="004566F1"/>
    <w:rsid w:val="0045753C"/>
    <w:rsid w:val="00466FDC"/>
    <w:rsid w:val="00473DCE"/>
    <w:rsid w:val="00481630"/>
    <w:rsid w:val="00483945"/>
    <w:rsid w:val="004871D3"/>
    <w:rsid w:val="004903E2"/>
    <w:rsid w:val="00491D19"/>
    <w:rsid w:val="00492229"/>
    <w:rsid w:val="00493E52"/>
    <w:rsid w:val="004A419F"/>
    <w:rsid w:val="004B2BD3"/>
    <w:rsid w:val="004B5B51"/>
    <w:rsid w:val="004D2568"/>
    <w:rsid w:val="004D3BC6"/>
    <w:rsid w:val="004D5BF5"/>
    <w:rsid w:val="004D6EFF"/>
    <w:rsid w:val="004E0B87"/>
    <w:rsid w:val="004E649D"/>
    <w:rsid w:val="004E6B23"/>
    <w:rsid w:val="004F00DD"/>
    <w:rsid w:val="004F15A4"/>
    <w:rsid w:val="004F35B4"/>
    <w:rsid w:val="004F43E3"/>
    <w:rsid w:val="004F5089"/>
    <w:rsid w:val="00506932"/>
    <w:rsid w:val="0050742A"/>
    <w:rsid w:val="005077BF"/>
    <w:rsid w:val="00523B34"/>
    <w:rsid w:val="0052698E"/>
    <w:rsid w:val="0053248B"/>
    <w:rsid w:val="00541D1E"/>
    <w:rsid w:val="0054465F"/>
    <w:rsid w:val="00550531"/>
    <w:rsid w:val="0055162A"/>
    <w:rsid w:val="0055357F"/>
    <w:rsid w:val="00562A6C"/>
    <w:rsid w:val="00566C82"/>
    <w:rsid w:val="005702E1"/>
    <w:rsid w:val="0057044A"/>
    <w:rsid w:val="00571A45"/>
    <w:rsid w:val="005735FF"/>
    <w:rsid w:val="00587539"/>
    <w:rsid w:val="00596B9B"/>
    <w:rsid w:val="0059733D"/>
    <w:rsid w:val="005979CC"/>
    <w:rsid w:val="005A34B2"/>
    <w:rsid w:val="005A428A"/>
    <w:rsid w:val="005A4B3C"/>
    <w:rsid w:val="005A4FCC"/>
    <w:rsid w:val="005B3A58"/>
    <w:rsid w:val="005C7AA2"/>
    <w:rsid w:val="005D1456"/>
    <w:rsid w:val="005D2E88"/>
    <w:rsid w:val="005D4AC2"/>
    <w:rsid w:val="005D4CCE"/>
    <w:rsid w:val="005D7BF1"/>
    <w:rsid w:val="005E02F6"/>
    <w:rsid w:val="005E2DF1"/>
    <w:rsid w:val="005E4A45"/>
    <w:rsid w:val="005E5274"/>
    <w:rsid w:val="005F3A64"/>
    <w:rsid w:val="005F6B77"/>
    <w:rsid w:val="0060798B"/>
    <w:rsid w:val="006104B7"/>
    <w:rsid w:val="006112D8"/>
    <w:rsid w:val="00611B2F"/>
    <w:rsid w:val="00612FB6"/>
    <w:rsid w:val="0061653B"/>
    <w:rsid w:val="00617745"/>
    <w:rsid w:val="00621C40"/>
    <w:rsid w:val="00624663"/>
    <w:rsid w:val="00627970"/>
    <w:rsid w:val="00627F86"/>
    <w:rsid w:val="00631194"/>
    <w:rsid w:val="0064342C"/>
    <w:rsid w:val="006550BB"/>
    <w:rsid w:val="006600BC"/>
    <w:rsid w:val="00664B4D"/>
    <w:rsid w:val="00671DAE"/>
    <w:rsid w:val="00672FA5"/>
    <w:rsid w:val="006738BA"/>
    <w:rsid w:val="00684E6D"/>
    <w:rsid w:val="006920A1"/>
    <w:rsid w:val="00695B5A"/>
    <w:rsid w:val="006A5279"/>
    <w:rsid w:val="006B10E5"/>
    <w:rsid w:val="006B2A17"/>
    <w:rsid w:val="006B5AAC"/>
    <w:rsid w:val="006B6C51"/>
    <w:rsid w:val="006C02BB"/>
    <w:rsid w:val="006C1B9D"/>
    <w:rsid w:val="006C1ECA"/>
    <w:rsid w:val="006D28D2"/>
    <w:rsid w:val="006D4529"/>
    <w:rsid w:val="006D6C20"/>
    <w:rsid w:val="006D7852"/>
    <w:rsid w:val="006D7ADE"/>
    <w:rsid w:val="006E1AF0"/>
    <w:rsid w:val="006E1CE8"/>
    <w:rsid w:val="006F2DA4"/>
    <w:rsid w:val="006F5500"/>
    <w:rsid w:val="007019D0"/>
    <w:rsid w:val="00703898"/>
    <w:rsid w:val="0070740A"/>
    <w:rsid w:val="007107C4"/>
    <w:rsid w:val="00720DD4"/>
    <w:rsid w:val="00726C6A"/>
    <w:rsid w:val="0072708D"/>
    <w:rsid w:val="007272D8"/>
    <w:rsid w:val="007307F3"/>
    <w:rsid w:val="007323E5"/>
    <w:rsid w:val="0073437F"/>
    <w:rsid w:val="007344A9"/>
    <w:rsid w:val="00744A8A"/>
    <w:rsid w:val="0075146A"/>
    <w:rsid w:val="0075284A"/>
    <w:rsid w:val="00754A50"/>
    <w:rsid w:val="00755FFB"/>
    <w:rsid w:val="00756888"/>
    <w:rsid w:val="00757B7D"/>
    <w:rsid w:val="0077717F"/>
    <w:rsid w:val="00782249"/>
    <w:rsid w:val="00783C91"/>
    <w:rsid w:val="0078660D"/>
    <w:rsid w:val="00791053"/>
    <w:rsid w:val="00794E85"/>
    <w:rsid w:val="007A058E"/>
    <w:rsid w:val="007A62B2"/>
    <w:rsid w:val="007B200C"/>
    <w:rsid w:val="007B2D1E"/>
    <w:rsid w:val="007B336E"/>
    <w:rsid w:val="007B5D38"/>
    <w:rsid w:val="007B6387"/>
    <w:rsid w:val="007B6A56"/>
    <w:rsid w:val="007C2637"/>
    <w:rsid w:val="007C56F6"/>
    <w:rsid w:val="007C7796"/>
    <w:rsid w:val="007D0DB5"/>
    <w:rsid w:val="007D1903"/>
    <w:rsid w:val="007E1780"/>
    <w:rsid w:val="007E365D"/>
    <w:rsid w:val="007E5796"/>
    <w:rsid w:val="007E5EEC"/>
    <w:rsid w:val="007F1035"/>
    <w:rsid w:val="007F2393"/>
    <w:rsid w:val="007F27A3"/>
    <w:rsid w:val="007F4C60"/>
    <w:rsid w:val="007F69CC"/>
    <w:rsid w:val="008008C9"/>
    <w:rsid w:val="00801D99"/>
    <w:rsid w:val="00805DD9"/>
    <w:rsid w:val="0081339A"/>
    <w:rsid w:val="0082100C"/>
    <w:rsid w:val="00823FAE"/>
    <w:rsid w:val="008240F4"/>
    <w:rsid w:val="00825A85"/>
    <w:rsid w:val="008326E4"/>
    <w:rsid w:val="00832796"/>
    <w:rsid w:val="00835A1C"/>
    <w:rsid w:val="00843974"/>
    <w:rsid w:val="0084434B"/>
    <w:rsid w:val="00846885"/>
    <w:rsid w:val="00852747"/>
    <w:rsid w:val="00853732"/>
    <w:rsid w:val="00856A50"/>
    <w:rsid w:val="00857D8A"/>
    <w:rsid w:val="008609BB"/>
    <w:rsid w:val="00861A3D"/>
    <w:rsid w:val="00863065"/>
    <w:rsid w:val="008648DC"/>
    <w:rsid w:val="00870A63"/>
    <w:rsid w:val="00870E0D"/>
    <w:rsid w:val="008721EF"/>
    <w:rsid w:val="00872DC3"/>
    <w:rsid w:val="00872F82"/>
    <w:rsid w:val="00875EB1"/>
    <w:rsid w:val="00886E23"/>
    <w:rsid w:val="0089162F"/>
    <w:rsid w:val="00893A07"/>
    <w:rsid w:val="008971BC"/>
    <w:rsid w:val="008976CB"/>
    <w:rsid w:val="0089775F"/>
    <w:rsid w:val="008A48C4"/>
    <w:rsid w:val="008A7ABC"/>
    <w:rsid w:val="008B319F"/>
    <w:rsid w:val="008C6825"/>
    <w:rsid w:val="008D621E"/>
    <w:rsid w:val="008E2407"/>
    <w:rsid w:val="008E5BAE"/>
    <w:rsid w:val="008F5D49"/>
    <w:rsid w:val="009001A3"/>
    <w:rsid w:val="0090269A"/>
    <w:rsid w:val="00906939"/>
    <w:rsid w:val="00910A47"/>
    <w:rsid w:val="00911EA5"/>
    <w:rsid w:val="00912479"/>
    <w:rsid w:val="009179B7"/>
    <w:rsid w:val="00921A01"/>
    <w:rsid w:val="00937251"/>
    <w:rsid w:val="00942FCF"/>
    <w:rsid w:val="00946B3E"/>
    <w:rsid w:val="009502E5"/>
    <w:rsid w:val="00951395"/>
    <w:rsid w:val="0095328A"/>
    <w:rsid w:val="00955C71"/>
    <w:rsid w:val="00957A92"/>
    <w:rsid w:val="0096029E"/>
    <w:rsid w:val="009737F5"/>
    <w:rsid w:val="00973A34"/>
    <w:rsid w:val="009760E5"/>
    <w:rsid w:val="009777CB"/>
    <w:rsid w:val="00982E13"/>
    <w:rsid w:val="0099575A"/>
    <w:rsid w:val="00995B9F"/>
    <w:rsid w:val="009A08B9"/>
    <w:rsid w:val="009A2758"/>
    <w:rsid w:val="009B0B94"/>
    <w:rsid w:val="009B2669"/>
    <w:rsid w:val="009B34DC"/>
    <w:rsid w:val="009B3F41"/>
    <w:rsid w:val="009C0CD8"/>
    <w:rsid w:val="009C75BA"/>
    <w:rsid w:val="009D04D3"/>
    <w:rsid w:val="009D47C2"/>
    <w:rsid w:val="009E0F1A"/>
    <w:rsid w:val="009E26E7"/>
    <w:rsid w:val="009E29D2"/>
    <w:rsid w:val="009F42D1"/>
    <w:rsid w:val="009F4ED2"/>
    <w:rsid w:val="009F660A"/>
    <w:rsid w:val="00A03D26"/>
    <w:rsid w:val="00A06F9B"/>
    <w:rsid w:val="00A12D9A"/>
    <w:rsid w:val="00A161EF"/>
    <w:rsid w:val="00A222FF"/>
    <w:rsid w:val="00A240FF"/>
    <w:rsid w:val="00A3330F"/>
    <w:rsid w:val="00A3412A"/>
    <w:rsid w:val="00A353AD"/>
    <w:rsid w:val="00A379C4"/>
    <w:rsid w:val="00A37F7D"/>
    <w:rsid w:val="00A46092"/>
    <w:rsid w:val="00A64709"/>
    <w:rsid w:val="00A65273"/>
    <w:rsid w:val="00A73244"/>
    <w:rsid w:val="00A74B2D"/>
    <w:rsid w:val="00A80D46"/>
    <w:rsid w:val="00A811BF"/>
    <w:rsid w:val="00A82BBB"/>
    <w:rsid w:val="00A84777"/>
    <w:rsid w:val="00A863F9"/>
    <w:rsid w:val="00A9040C"/>
    <w:rsid w:val="00A91718"/>
    <w:rsid w:val="00AA0E13"/>
    <w:rsid w:val="00AA3A23"/>
    <w:rsid w:val="00AB53A9"/>
    <w:rsid w:val="00AB7773"/>
    <w:rsid w:val="00AC46AD"/>
    <w:rsid w:val="00AC4CAB"/>
    <w:rsid w:val="00AC710A"/>
    <w:rsid w:val="00AC7A60"/>
    <w:rsid w:val="00AD03B1"/>
    <w:rsid w:val="00AD22F6"/>
    <w:rsid w:val="00AD26D4"/>
    <w:rsid w:val="00AD4FCB"/>
    <w:rsid w:val="00AD767A"/>
    <w:rsid w:val="00AE13E1"/>
    <w:rsid w:val="00AE3346"/>
    <w:rsid w:val="00AE4FB0"/>
    <w:rsid w:val="00AE755D"/>
    <w:rsid w:val="00AF1EFE"/>
    <w:rsid w:val="00AF4FD4"/>
    <w:rsid w:val="00AF579B"/>
    <w:rsid w:val="00AF7A6D"/>
    <w:rsid w:val="00B038F6"/>
    <w:rsid w:val="00B0617B"/>
    <w:rsid w:val="00B12105"/>
    <w:rsid w:val="00B15282"/>
    <w:rsid w:val="00B17222"/>
    <w:rsid w:val="00B17EE1"/>
    <w:rsid w:val="00B25407"/>
    <w:rsid w:val="00B30A41"/>
    <w:rsid w:val="00B44653"/>
    <w:rsid w:val="00B45C2C"/>
    <w:rsid w:val="00B46B9F"/>
    <w:rsid w:val="00B54724"/>
    <w:rsid w:val="00B568C5"/>
    <w:rsid w:val="00B64E63"/>
    <w:rsid w:val="00B7483E"/>
    <w:rsid w:val="00B83AA3"/>
    <w:rsid w:val="00B85446"/>
    <w:rsid w:val="00B85C6A"/>
    <w:rsid w:val="00B86526"/>
    <w:rsid w:val="00B86537"/>
    <w:rsid w:val="00B91553"/>
    <w:rsid w:val="00B9331B"/>
    <w:rsid w:val="00B93944"/>
    <w:rsid w:val="00BA0EA5"/>
    <w:rsid w:val="00BA1CC3"/>
    <w:rsid w:val="00BA6063"/>
    <w:rsid w:val="00BB4A68"/>
    <w:rsid w:val="00BB7594"/>
    <w:rsid w:val="00BB75EF"/>
    <w:rsid w:val="00BC24A9"/>
    <w:rsid w:val="00BE757C"/>
    <w:rsid w:val="00BF0203"/>
    <w:rsid w:val="00C013B3"/>
    <w:rsid w:val="00C01D66"/>
    <w:rsid w:val="00C05A7E"/>
    <w:rsid w:val="00C149FC"/>
    <w:rsid w:val="00C20F0B"/>
    <w:rsid w:val="00C218EF"/>
    <w:rsid w:val="00C225AE"/>
    <w:rsid w:val="00C23E14"/>
    <w:rsid w:val="00C374BE"/>
    <w:rsid w:val="00C411AA"/>
    <w:rsid w:val="00C429DB"/>
    <w:rsid w:val="00C42A6E"/>
    <w:rsid w:val="00C527FC"/>
    <w:rsid w:val="00C5313A"/>
    <w:rsid w:val="00C6743B"/>
    <w:rsid w:val="00C715F8"/>
    <w:rsid w:val="00C71A19"/>
    <w:rsid w:val="00C83DD1"/>
    <w:rsid w:val="00C84C68"/>
    <w:rsid w:val="00CA7FA1"/>
    <w:rsid w:val="00CB060A"/>
    <w:rsid w:val="00CB1FC1"/>
    <w:rsid w:val="00CB630F"/>
    <w:rsid w:val="00CB6B08"/>
    <w:rsid w:val="00CC0C37"/>
    <w:rsid w:val="00CD5C9A"/>
    <w:rsid w:val="00CE185B"/>
    <w:rsid w:val="00CE1B2F"/>
    <w:rsid w:val="00CE3981"/>
    <w:rsid w:val="00CE55CE"/>
    <w:rsid w:val="00CE7506"/>
    <w:rsid w:val="00CE7E7D"/>
    <w:rsid w:val="00CE7F5F"/>
    <w:rsid w:val="00CF0B1E"/>
    <w:rsid w:val="00CF3327"/>
    <w:rsid w:val="00CF4813"/>
    <w:rsid w:val="00D01DC5"/>
    <w:rsid w:val="00D03F8B"/>
    <w:rsid w:val="00D07018"/>
    <w:rsid w:val="00D108EC"/>
    <w:rsid w:val="00D218C5"/>
    <w:rsid w:val="00D24228"/>
    <w:rsid w:val="00D30F6D"/>
    <w:rsid w:val="00D347B0"/>
    <w:rsid w:val="00D34E6B"/>
    <w:rsid w:val="00D35719"/>
    <w:rsid w:val="00D36A06"/>
    <w:rsid w:val="00D36B4D"/>
    <w:rsid w:val="00D45045"/>
    <w:rsid w:val="00D45E2C"/>
    <w:rsid w:val="00D46301"/>
    <w:rsid w:val="00D467D0"/>
    <w:rsid w:val="00D473BC"/>
    <w:rsid w:val="00D545D4"/>
    <w:rsid w:val="00D6291E"/>
    <w:rsid w:val="00D6454A"/>
    <w:rsid w:val="00D7476B"/>
    <w:rsid w:val="00D76FF9"/>
    <w:rsid w:val="00D85D18"/>
    <w:rsid w:val="00D86564"/>
    <w:rsid w:val="00DA0CD9"/>
    <w:rsid w:val="00DA534A"/>
    <w:rsid w:val="00DA6F8A"/>
    <w:rsid w:val="00DA7A42"/>
    <w:rsid w:val="00DB1FD3"/>
    <w:rsid w:val="00DC02FD"/>
    <w:rsid w:val="00DC3157"/>
    <w:rsid w:val="00DC482D"/>
    <w:rsid w:val="00DC5BC5"/>
    <w:rsid w:val="00DC601A"/>
    <w:rsid w:val="00DC7681"/>
    <w:rsid w:val="00DD0C90"/>
    <w:rsid w:val="00DD39A3"/>
    <w:rsid w:val="00DD75FC"/>
    <w:rsid w:val="00DD78EA"/>
    <w:rsid w:val="00DF1F55"/>
    <w:rsid w:val="00DF721C"/>
    <w:rsid w:val="00DF730C"/>
    <w:rsid w:val="00E200D2"/>
    <w:rsid w:val="00E31D04"/>
    <w:rsid w:val="00E325E6"/>
    <w:rsid w:val="00E33DBF"/>
    <w:rsid w:val="00E34157"/>
    <w:rsid w:val="00E34FCD"/>
    <w:rsid w:val="00E35932"/>
    <w:rsid w:val="00E36C86"/>
    <w:rsid w:val="00E43B75"/>
    <w:rsid w:val="00E46D83"/>
    <w:rsid w:val="00E51033"/>
    <w:rsid w:val="00E520C1"/>
    <w:rsid w:val="00E5279A"/>
    <w:rsid w:val="00E60471"/>
    <w:rsid w:val="00E64238"/>
    <w:rsid w:val="00E66537"/>
    <w:rsid w:val="00E723E2"/>
    <w:rsid w:val="00E72D86"/>
    <w:rsid w:val="00E73E9C"/>
    <w:rsid w:val="00E75E53"/>
    <w:rsid w:val="00E7716C"/>
    <w:rsid w:val="00E77309"/>
    <w:rsid w:val="00E80D92"/>
    <w:rsid w:val="00E8785A"/>
    <w:rsid w:val="00E956EB"/>
    <w:rsid w:val="00E97216"/>
    <w:rsid w:val="00E97D52"/>
    <w:rsid w:val="00EA1C53"/>
    <w:rsid w:val="00EA206A"/>
    <w:rsid w:val="00EA2F49"/>
    <w:rsid w:val="00EA4ABB"/>
    <w:rsid w:val="00EA5368"/>
    <w:rsid w:val="00EC04DA"/>
    <w:rsid w:val="00EC741F"/>
    <w:rsid w:val="00EC7C9B"/>
    <w:rsid w:val="00ED7937"/>
    <w:rsid w:val="00EE0DEE"/>
    <w:rsid w:val="00EE5586"/>
    <w:rsid w:val="00EF2E13"/>
    <w:rsid w:val="00EF6F8D"/>
    <w:rsid w:val="00F00A67"/>
    <w:rsid w:val="00F032A2"/>
    <w:rsid w:val="00F036C8"/>
    <w:rsid w:val="00F2543F"/>
    <w:rsid w:val="00F319A0"/>
    <w:rsid w:val="00F33C10"/>
    <w:rsid w:val="00F416B5"/>
    <w:rsid w:val="00F456FE"/>
    <w:rsid w:val="00F4576C"/>
    <w:rsid w:val="00F479C1"/>
    <w:rsid w:val="00F505AE"/>
    <w:rsid w:val="00F53D81"/>
    <w:rsid w:val="00F62F94"/>
    <w:rsid w:val="00F63A6E"/>
    <w:rsid w:val="00F64B34"/>
    <w:rsid w:val="00F65B21"/>
    <w:rsid w:val="00F67B9C"/>
    <w:rsid w:val="00F7066A"/>
    <w:rsid w:val="00F71AEC"/>
    <w:rsid w:val="00F80B90"/>
    <w:rsid w:val="00F81AA4"/>
    <w:rsid w:val="00F83BC9"/>
    <w:rsid w:val="00F84225"/>
    <w:rsid w:val="00F848EB"/>
    <w:rsid w:val="00F90D34"/>
    <w:rsid w:val="00F96D8B"/>
    <w:rsid w:val="00FA1612"/>
    <w:rsid w:val="00FA1DD0"/>
    <w:rsid w:val="00FB4F12"/>
    <w:rsid w:val="00FB576F"/>
    <w:rsid w:val="00FC6E50"/>
    <w:rsid w:val="00FD0616"/>
    <w:rsid w:val="00FD0D5F"/>
    <w:rsid w:val="00FE690B"/>
    <w:rsid w:val="00FE6A4D"/>
    <w:rsid w:val="00FF2F06"/>
    <w:rsid w:val="00FF4E70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B779431"/>
  <w15:docId w15:val="{92F10C5C-433B-4256-B124-D2C7DD0FE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23E5"/>
    <w:pPr>
      <w:widowControl w:val="0"/>
      <w:spacing w:line="240" w:lineRule="atLeast"/>
      <w:jc w:val="both"/>
    </w:pPr>
    <w:rPr>
      <w:rFonts w:ascii="Arial" w:hAnsi="Arial"/>
      <w:lang w:val="en-US" w:eastAsia="en-US"/>
    </w:rPr>
  </w:style>
  <w:style w:type="paragraph" w:styleId="Heading1">
    <w:name w:val="heading 1"/>
    <w:basedOn w:val="Normal"/>
    <w:next w:val="Normal"/>
    <w:qFormat/>
    <w:rsid w:val="00CB630F"/>
    <w:pPr>
      <w:keepNext/>
      <w:numPr>
        <w:numId w:val="1"/>
      </w:numPr>
      <w:spacing w:before="120" w:after="60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CB630F"/>
    <w:pPr>
      <w:numPr>
        <w:ilvl w:val="1"/>
      </w:numPr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spacing w:before="12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8008C9"/>
    <w:pPr>
      <w:spacing w:before="120"/>
      <w:ind w:left="200"/>
    </w:pPr>
    <w:rPr>
      <w:bCs/>
      <w:szCs w:val="22"/>
    </w:rPr>
  </w:style>
  <w:style w:type="paragraph" w:styleId="TOC3">
    <w:name w:val="toc 3"/>
    <w:basedOn w:val="Normal"/>
    <w:next w:val="Normal"/>
    <w:semiHidden/>
    <w:pPr>
      <w:ind w:left="40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</w:pPr>
  </w:style>
  <w:style w:type="paragraph" w:customStyle="1" w:styleId="Paragraph3">
    <w:name w:val="Paragraph3"/>
    <w:basedOn w:val="Normal"/>
    <w:pPr>
      <w:spacing w:before="80" w:line="240" w:lineRule="auto"/>
      <w:ind w:left="1530"/>
    </w:pPr>
  </w:style>
  <w:style w:type="paragraph" w:customStyle="1" w:styleId="Paragraph4">
    <w:name w:val="Paragraph4"/>
    <w:basedOn w:val="Normal"/>
    <w:pPr>
      <w:spacing w:before="80" w:line="240" w:lineRule="auto"/>
      <w:ind w:left="225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Cs/>
      <w:color w:val="0000FF"/>
    </w:rPr>
  </w:style>
  <w:style w:type="character" w:styleId="Hyperlink">
    <w:name w:val="Hyperlink"/>
    <w:uiPriority w:val="99"/>
    <w:rsid w:val="008008C9"/>
    <w:rPr>
      <w:rFonts w:ascii="Arial" w:hAnsi="Arial"/>
      <w:sz w:val="20"/>
      <w:szCs w:val="20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EndnoteText">
    <w:name w:val="endnote text"/>
    <w:basedOn w:val="Normal"/>
    <w:semiHidden/>
  </w:style>
  <w:style w:type="character" w:styleId="EndnoteReference">
    <w:name w:val="endnote reference"/>
    <w:semiHidden/>
    <w:rPr>
      <w:vertAlign w:val="superscript"/>
    </w:rPr>
  </w:style>
  <w:style w:type="paragraph" w:styleId="BalloonText">
    <w:name w:val="Balloon Text"/>
    <w:basedOn w:val="Normal"/>
    <w:semiHidden/>
    <w:rsid w:val="001C6F18"/>
    <w:rPr>
      <w:rFonts w:ascii="Tahoma" w:hAnsi="Tahoma" w:cs="Tahoma"/>
      <w:sz w:val="16"/>
      <w:szCs w:val="16"/>
    </w:rPr>
  </w:style>
  <w:style w:type="paragraph" w:customStyle="1" w:styleId="Titulo">
    <w:name w:val="Titulo"/>
    <w:basedOn w:val="BodyText"/>
    <w:rsid w:val="002C27C5"/>
    <w:pPr>
      <w:ind w:left="0"/>
    </w:pPr>
    <w:rPr>
      <w:lang w:val="es-ES" w:eastAsia="es-ES"/>
    </w:rPr>
  </w:style>
  <w:style w:type="paragraph" w:customStyle="1" w:styleId="TextoindependienteJustificado">
    <w:name w:val="Texto independiente + Justificado"/>
    <w:aliases w:val="Izquierda:  0 cm,Primera línea:  1.27 cm"/>
    <w:basedOn w:val="BodyText"/>
    <w:rsid w:val="00A03D26"/>
    <w:pPr>
      <w:ind w:left="0" w:firstLine="720"/>
    </w:pPr>
    <w:rPr>
      <w:lang w:val="es-ES"/>
    </w:rPr>
  </w:style>
  <w:style w:type="paragraph" w:customStyle="1" w:styleId="EstiloParagraph1ArialPrimeralnea127cmAntes0ptoI">
    <w:name w:val="Estilo Paragraph1 + Arial Primera línea:  1.27 cm Antes:  0 pto I..."/>
    <w:basedOn w:val="Paragraph1"/>
    <w:autoRedefine/>
    <w:rsid w:val="006112D8"/>
    <w:pPr>
      <w:spacing w:before="120" w:line="240" w:lineRule="atLeast"/>
      <w:ind w:firstLine="720"/>
    </w:pPr>
  </w:style>
  <w:style w:type="paragraph" w:customStyle="1" w:styleId="EstiloParagraph1ArialIzquierda127cmAntes0ptoInter">
    <w:name w:val="Estilo Paragraph1 + Arial Izquierda:  1.27 cm Antes:  0 pto Inter..."/>
    <w:basedOn w:val="Paragraph1"/>
    <w:autoRedefine/>
    <w:rsid w:val="006112D8"/>
    <w:pPr>
      <w:spacing w:before="120" w:line="240" w:lineRule="atLeast"/>
      <w:ind w:left="720"/>
    </w:pPr>
  </w:style>
  <w:style w:type="paragraph" w:customStyle="1" w:styleId="EstiloParagraph1ArialAntes0ptoInterlineadoMnimo12p">
    <w:name w:val="Estilo Paragraph1 + Arial Antes:  0 pto Interlineado:  Mínimo 12 p..."/>
    <w:basedOn w:val="Paragraph1"/>
    <w:autoRedefine/>
    <w:rsid w:val="006112D8"/>
    <w:pPr>
      <w:spacing w:before="0" w:after="120" w:line="240" w:lineRule="atLeast"/>
    </w:pPr>
  </w:style>
  <w:style w:type="character" w:customStyle="1" w:styleId="EstiloCuerpo">
    <w:name w:val="Estilo +Cuerpo"/>
    <w:rsid w:val="000E6724"/>
    <w:rPr>
      <w:rFonts w:ascii="Calibri" w:hAnsi="Calibri" w:cs="Times New Roman"/>
      <w:sz w:val="24"/>
    </w:rPr>
  </w:style>
  <w:style w:type="paragraph" w:customStyle="1" w:styleId="TableNormal1">
    <w:name w:val="Table Normal1"/>
    <w:basedOn w:val="Normal"/>
    <w:rsid w:val="000E6724"/>
    <w:pPr>
      <w:widowControl/>
      <w:spacing w:before="60" w:after="60" w:line="264" w:lineRule="auto"/>
    </w:pPr>
    <w:rPr>
      <w:rFonts w:ascii="Arial Narrow" w:eastAsia="SimSun" w:hAnsi="Arial Narrow" w:cs="Arial Narrow"/>
      <w:sz w:val="18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444C3D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torfin03/Reports/Pages/Folder.aspx?ItemPath=%2fGAPEC%2fReportes+ATS" TargetMode="External"/><Relationship Id="rId55" Type="http://schemas.openxmlformats.org/officeDocument/2006/relationships/image" Target="media/image42.png"/><Relationship Id="rId63" Type="http://schemas.openxmlformats.org/officeDocument/2006/relationships/header" Target="header3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oter" Target="footer6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c\Research\RUP\wordtmpl\rup_wd_tmpl\rup_wd_tmpl\bm\rup_buc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93CA63-7F21-4D3A-A625-B385A7F32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rup_bucs.dot</Template>
  <TotalTime>914</TotalTime>
  <Pages>30</Pages>
  <Words>2489</Words>
  <Characters>13694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Localización Ecuador</vt:lpstr>
      <vt:lpstr>GILA US, ES, CO, PE - Emisión de Factura Electrónica</vt:lpstr>
    </vt:vector>
  </TitlesOfParts>
  <Company>G. Adventures Ecuador</Company>
  <LinksUpToDate>false</LinksUpToDate>
  <CharactersWithSpaces>16151</CharactersWithSpaces>
  <SharedDoc>false</SharedDoc>
  <HLinks>
    <vt:vector size="24" baseType="variant">
      <vt:variant>
        <vt:i4>1048634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_Toc326162968</vt:lpwstr>
      </vt:variant>
      <vt:variant>
        <vt:i4>1048634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_Toc326162967</vt:lpwstr>
      </vt:variant>
      <vt:variant>
        <vt:i4>1048634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_Toc326162966</vt:lpwstr>
      </vt:variant>
      <vt:variant>
        <vt:i4>1048634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_Toc326162965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Localización Ecuador</dc:title>
  <dc:subject>GP</dc:subject>
  <dc:creator>Juan Carlos Fernández</dc:creator>
  <cp:lastModifiedBy>Juan Carlos Fernández</cp:lastModifiedBy>
  <cp:revision>36</cp:revision>
  <cp:lastPrinted>2013-01-28T23:30:00Z</cp:lastPrinted>
  <dcterms:created xsi:type="dcterms:W3CDTF">2015-01-26T19:25:00Z</dcterms:created>
  <dcterms:modified xsi:type="dcterms:W3CDTF">2020-01-10T14:37:00Z</dcterms:modified>
</cp:coreProperties>
</file>